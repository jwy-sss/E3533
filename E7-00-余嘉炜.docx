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560360321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1357BA">
        <w:rPr>
          <w:rFonts w:ascii="Times New Roman" w:hAnsi="Times New Roman" w:hint="eastAsia"/>
          <w:b/>
          <w:sz w:val="28"/>
          <w:szCs w:val="28"/>
          <w:u w:val="single"/>
        </w:rPr>
        <w:t>七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1357BA" w:rsidRPr="001357BA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156036032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84232575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1357BA">
        <w:rPr>
          <w:rFonts w:ascii="Times New Roman" w:hAnsi="Times New Roman"/>
          <w:b/>
          <w:sz w:val="28"/>
          <w:szCs w:val="28"/>
          <w:u w:val="single"/>
        </w:rPr>
        <w:t>4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8423257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185968083" w:edGrp="everyone"/>
      <w:r w:rsidR="001357BA">
        <w:rPr>
          <w:rFonts w:ascii="Times New Roman" w:hAnsi="Times New Roman" w:hint="eastAsia"/>
          <w:b/>
          <w:sz w:val="28"/>
          <w:szCs w:val="28"/>
          <w:u w:val="single"/>
        </w:rPr>
        <w:t>余嘉炜</w:t>
      </w:r>
      <w:permEnd w:id="118596808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48143298" w:edGrp="everyone"/>
      <w:r w:rsidR="001357BA">
        <w:rPr>
          <w:rFonts w:ascii="Times New Roman" w:hAnsi="Times New Roman"/>
          <w:b/>
          <w:sz w:val="28"/>
          <w:szCs w:val="28"/>
          <w:u w:val="single"/>
        </w:rPr>
        <w:t>216201822203533</w:t>
      </w:r>
      <w:permEnd w:id="448143298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004632793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004632793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333734728" w:edGrp="everyone"/>
      <w:r w:rsidR="001357BA">
        <w:rPr>
          <w:rFonts w:ascii="Times New Roman" w:hAnsi="Times New Roman"/>
          <w:b/>
          <w:sz w:val="28"/>
          <w:szCs w:val="28"/>
          <w:u w:val="single"/>
        </w:rPr>
        <w:t>5</w:t>
      </w:r>
      <w:permEnd w:id="33373472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835482401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6</w:t>
      </w:r>
      <w:permEnd w:id="1835482401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008494049" w:edGrp="everyone"/>
      <w:r w:rsidR="007463A1">
        <w:rPr>
          <w:b/>
          <w:sz w:val="28"/>
          <w:szCs w:val="28"/>
        </w:rPr>
        <w:t>20</w:t>
      </w:r>
      <w:permEnd w:id="1008494049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25640193" w:edGrp="everyone"/>
      <w:r>
        <w:rPr>
          <w:rFonts w:hint="eastAsia"/>
          <w:b/>
          <w:sz w:val="28"/>
          <w:szCs w:val="28"/>
        </w:rPr>
        <w:t xml:space="preserve"> </w:t>
      </w:r>
      <w:r w:rsidR="001357BA"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 </w:t>
      </w:r>
      <w:permEnd w:id="25640193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253914162" w:edGrp="everyone"/>
      <w:r w:rsidR="001357BA"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 xml:space="preserve"> </w:t>
      </w:r>
      <w:permEnd w:id="1253914162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1357BA" w:rsidRPr="00D328C3" w:rsidRDefault="001357BA" w:rsidP="00D328C3">
      <w:pPr>
        <w:pStyle w:val="a0"/>
        <w:spacing w:before="120" w:after="120"/>
        <w:ind w:firstLine="480"/>
      </w:pPr>
      <w:permStart w:id="1537304928" w:edGrp="everyone"/>
      <w:r>
        <w:rPr>
          <w:rFonts w:hint="eastAsia"/>
        </w:rPr>
        <w:t>配置</w:t>
      </w:r>
      <w:r>
        <w:rPr>
          <w:rFonts w:hint="eastAsia"/>
        </w:rPr>
        <w:t>D</w:t>
      </w:r>
      <w:r>
        <w:t>NS,HTTP</w:t>
      </w:r>
      <w:r>
        <w:rPr>
          <w:rFonts w:hint="eastAsia"/>
        </w:rPr>
        <w:t>等服务</w:t>
      </w:r>
    </w:p>
    <w:permEnd w:id="1537304928"/>
    <w:p w:rsidR="00491B9C" w:rsidRDefault="00491B9C" w:rsidP="00491B9C">
      <w:pPr>
        <w:pStyle w:val="1"/>
        <w:spacing w:before="240" w:after="240"/>
      </w:pPr>
      <w:r>
        <w:t>实验环境</w:t>
      </w:r>
    </w:p>
    <w:p w:rsidR="00491B9C" w:rsidRDefault="00497512" w:rsidP="00491B9C">
      <w:pPr>
        <w:pStyle w:val="a0"/>
        <w:spacing w:before="120" w:after="120"/>
        <w:ind w:firstLine="480"/>
      </w:pPr>
      <w:permStart w:id="861109080" w:edGrp="everyone"/>
      <w:r>
        <w:rPr>
          <w:rFonts w:hint="eastAsia"/>
        </w:rPr>
        <w:t>W</w:t>
      </w:r>
      <w:r>
        <w:t>indows server</w:t>
      </w:r>
      <w:proofErr w:type="gramStart"/>
      <w:r>
        <w:t>2019</w:t>
      </w:r>
      <w:r w:rsidR="00AE0791">
        <w:t>,Ubuntu</w:t>
      </w:r>
      <w:proofErr w:type="gramEnd"/>
    </w:p>
    <w:permEnd w:id="861109080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D47E88" w:rsidRDefault="00D6609C" w:rsidP="00D47E88">
      <w:pPr>
        <w:pStyle w:val="a0"/>
        <w:numPr>
          <w:ilvl w:val="0"/>
          <w:numId w:val="9"/>
        </w:numPr>
        <w:spacing w:before="120" w:after="120"/>
        <w:ind w:firstLineChars="0"/>
      </w:pPr>
      <w:permStart w:id="357908531" w:edGrp="everyone"/>
      <w:r>
        <w:rPr>
          <w:rFonts w:hint="eastAsia"/>
        </w:rPr>
        <w:t>安装好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，进入</w:t>
      </w:r>
      <w:r w:rsidR="00D47E88">
        <w:rPr>
          <w:rFonts w:hint="eastAsia"/>
        </w:rPr>
        <w:t>D</w:t>
      </w:r>
      <w:r w:rsidR="00D47E88">
        <w:t>NS</w:t>
      </w:r>
      <w:r w:rsidR="00D47E88">
        <w:rPr>
          <w:rFonts w:hint="eastAsia"/>
        </w:rPr>
        <w:t>管理界面</w:t>
      </w:r>
    </w:p>
    <w:p w:rsidR="001560F0" w:rsidRDefault="001560F0" w:rsidP="001560F0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6CD37E8" wp14:editId="1E3E9B54">
            <wp:extent cx="5486400" cy="3772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8" w:rsidRDefault="00D47E88" w:rsidP="00D47E88">
      <w:pPr>
        <w:pStyle w:val="a0"/>
        <w:numPr>
          <w:ilvl w:val="0"/>
          <w:numId w:val="9"/>
        </w:numPr>
        <w:spacing w:before="120" w:after="120"/>
        <w:ind w:firstLineChars="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</w:t>
      </w:r>
    </w:p>
    <w:p w:rsidR="00D47E88" w:rsidRDefault="001560F0" w:rsidP="00D47E88">
      <w:pPr>
        <w:spacing w:before="120" w:after="120"/>
        <w:ind w:left="480"/>
      </w:pPr>
      <w:r>
        <w:rPr>
          <w:noProof/>
        </w:rPr>
        <w:lastRenderedPageBreak/>
        <w:drawing>
          <wp:inline distT="0" distB="0" distL="0" distR="0" wp14:anchorId="12DE4C4A" wp14:editId="186A0CA4">
            <wp:extent cx="5486400" cy="4615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8" w:rsidRDefault="00D47E88" w:rsidP="00D47E88">
      <w:pPr>
        <w:spacing w:before="120" w:after="120"/>
        <w:ind w:left="480"/>
      </w:pPr>
    </w:p>
    <w:p w:rsidR="00D47E88" w:rsidRDefault="00D47E88" w:rsidP="00D47E88">
      <w:pPr>
        <w:pStyle w:val="a0"/>
        <w:numPr>
          <w:ilvl w:val="0"/>
          <w:numId w:val="9"/>
        </w:numPr>
        <w:spacing w:before="120" w:after="120"/>
        <w:ind w:firstLineChars="0"/>
      </w:pPr>
      <w:r>
        <w:rPr>
          <w:rFonts w:hint="eastAsia"/>
        </w:rPr>
        <w:t>新建主机</w:t>
      </w:r>
    </w:p>
    <w:p w:rsidR="00D47E88" w:rsidRDefault="001560F0" w:rsidP="00D47E88">
      <w:pPr>
        <w:spacing w:before="120" w:after="120"/>
        <w:ind w:left="480"/>
      </w:pPr>
      <w:r>
        <w:rPr>
          <w:noProof/>
        </w:rPr>
        <w:drawing>
          <wp:inline distT="0" distB="0" distL="0" distR="0" wp14:anchorId="667F3A17" wp14:editId="0BCD1582">
            <wp:extent cx="4695238" cy="2190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8" w:rsidRDefault="00D47E88" w:rsidP="00D47E88">
      <w:pPr>
        <w:pStyle w:val="a0"/>
        <w:numPr>
          <w:ilvl w:val="0"/>
          <w:numId w:val="9"/>
        </w:numPr>
        <w:spacing w:before="120" w:after="120"/>
        <w:ind w:firstLineChars="0"/>
      </w:pPr>
      <w:r>
        <w:rPr>
          <w:rFonts w:hint="eastAsia"/>
        </w:rPr>
        <w:t>新建别名</w:t>
      </w:r>
    </w:p>
    <w:p w:rsidR="00D47E88" w:rsidRDefault="00D47E88" w:rsidP="00D47E88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81D6616" wp14:editId="752068F4">
            <wp:extent cx="4323809" cy="418095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8" w:rsidRDefault="00D47E88" w:rsidP="00D47E88">
      <w:pPr>
        <w:spacing w:before="120" w:after="120"/>
      </w:pPr>
    </w:p>
    <w:p w:rsidR="007372F8" w:rsidRDefault="007372F8" w:rsidP="00D47E88">
      <w:pPr>
        <w:spacing w:before="120" w:after="120"/>
      </w:pPr>
      <w:r>
        <w:rPr>
          <w:rFonts w:hint="eastAsia"/>
        </w:rPr>
        <w:t>配置</w:t>
      </w:r>
      <w:r>
        <w:rPr>
          <w:rFonts w:hint="eastAsia"/>
        </w:rPr>
        <w:t>I</w:t>
      </w:r>
      <w:r>
        <w:t>P</w:t>
      </w:r>
    </w:p>
    <w:p w:rsidR="007372F8" w:rsidRDefault="001560F0" w:rsidP="00D47E88">
      <w:pPr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4F1E2BD0" wp14:editId="1CCB6115">
            <wp:extent cx="4209524" cy="254285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F0" w:rsidRDefault="001560F0" w:rsidP="00D47E88">
      <w:pPr>
        <w:spacing w:before="120" w:after="120"/>
      </w:pPr>
    </w:p>
    <w:p w:rsidR="001560F0" w:rsidRDefault="001560F0" w:rsidP="00D47E88">
      <w:pPr>
        <w:spacing w:before="120" w:after="120"/>
      </w:pPr>
    </w:p>
    <w:p w:rsidR="001560F0" w:rsidRDefault="001560F0" w:rsidP="00D47E88">
      <w:pPr>
        <w:spacing w:before="120" w:after="120"/>
      </w:pPr>
    </w:p>
    <w:p w:rsidR="001560F0" w:rsidRDefault="001560F0" w:rsidP="00D47E88">
      <w:pPr>
        <w:spacing w:before="120" w:after="120"/>
      </w:pPr>
      <w:r>
        <w:rPr>
          <w:rFonts w:hint="eastAsia"/>
        </w:rPr>
        <w:lastRenderedPageBreak/>
        <w:t>ping</w:t>
      </w:r>
      <w:r>
        <w:rPr>
          <w:rFonts w:hint="eastAsia"/>
        </w:rPr>
        <w:t>该网址，成功</w:t>
      </w:r>
    </w:p>
    <w:p w:rsidR="001560F0" w:rsidRDefault="001560F0" w:rsidP="00D47E88">
      <w:pPr>
        <w:spacing w:before="120" w:after="120"/>
      </w:pPr>
      <w:r>
        <w:rPr>
          <w:noProof/>
        </w:rPr>
        <w:drawing>
          <wp:inline distT="0" distB="0" distL="0" distR="0" wp14:anchorId="1776C721" wp14:editId="553BD35D">
            <wp:extent cx="5486400" cy="28911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F0" w:rsidRDefault="001560F0" w:rsidP="00D47E88">
      <w:pPr>
        <w:spacing w:before="120" w:after="120"/>
      </w:pPr>
    </w:p>
    <w:p w:rsidR="001560F0" w:rsidRDefault="001560F0" w:rsidP="00D47E88">
      <w:pPr>
        <w:spacing w:before="120" w:after="120"/>
      </w:pPr>
    </w:p>
    <w:p w:rsidR="001560F0" w:rsidRDefault="001560F0" w:rsidP="00D47E88">
      <w:pPr>
        <w:spacing w:before="120" w:after="1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服务器</w:t>
      </w:r>
    </w:p>
    <w:p w:rsidR="001560F0" w:rsidRDefault="001560F0" w:rsidP="00D47E88">
      <w:pPr>
        <w:spacing w:before="120" w:after="120"/>
      </w:pPr>
      <w:r>
        <w:rPr>
          <w:noProof/>
        </w:rPr>
        <w:drawing>
          <wp:inline distT="0" distB="0" distL="0" distR="0" wp14:anchorId="01EA4512" wp14:editId="6522D7F1">
            <wp:extent cx="5486400" cy="3947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F0" w:rsidRDefault="001560F0" w:rsidP="00D47E88">
      <w:pPr>
        <w:spacing w:before="120" w:after="120"/>
      </w:pPr>
    </w:p>
    <w:p w:rsidR="001560F0" w:rsidRDefault="006C169A" w:rsidP="00D47E88">
      <w:pPr>
        <w:spacing w:before="120" w:after="120"/>
      </w:pPr>
      <w:r>
        <w:rPr>
          <w:rFonts w:hint="eastAsia"/>
        </w:rPr>
        <w:lastRenderedPageBreak/>
        <w:t>添加网站</w:t>
      </w:r>
    </w:p>
    <w:p w:rsidR="006C169A" w:rsidRDefault="006C169A" w:rsidP="00D47E88">
      <w:pPr>
        <w:spacing w:before="120" w:after="120"/>
      </w:pPr>
      <w:r>
        <w:rPr>
          <w:noProof/>
        </w:rPr>
        <w:drawing>
          <wp:inline distT="0" distB="0" distL="0" distR="0" wp14:anchorId="3F04E784" wp14:editId="26A017D4">
            <wp:extent cx="5486400" cy="5295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21" w:rsidRDefault="00B00821" w:rsidP="00D47E88">
      <w:pPr>
        <w:spacing w:before="120" w:after="120"/>
      </w:pPr>
    </w:p>
    <w:p w:rsidR="00B00821" w:rsidRDefault="00B00821" w:rsidP="00D47E88">
      <w:pPr>
        <w:spacing w:before="120" w:after="120"/>
      </w:pPr>
    </w:p>
    <w:p w:rsidR="00B00821" w:rsidRDefault="00B00821" w:rsidP="00D47E88">
      <w:pPr>
        <w:spacing w:before="120" w:after="120"/>
      </w:pPr>
    </w:p>
    <w:p w:rsidR="00B00821" w:rsidRDefault="00B00821" w:rsidP="00D47E88">
      <w:pPr>
        <w:spacing w:before="120" w:after="120"/>
      </w:pPr>
    </w:p>
    <w:p w:rsidR="00B00821" w:rsidRDefault="00B00821" w:rsidP="00D47E88">
      <w:pPr>
        <w:spacing w:before="120" w:after="120"/>
      </w:pPr>
      <w:r>
        <w:rPr>
          <w:rFonts w:hint="eastAsia"/>
        </w:rPr>
        <w:t>启用目录浏览</w:t>
      </w:r>
    </w:p>
    <w:p w:rsidR="00B00821" w:rsidRDefault="00B00821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62F5F84" wp14:editId="0ADA5F8C">
            <wp:extent cx="5486400" cy="34874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21" w:rsidRDefault="00B00821" w:rsidP="00D47E88">
      <w:pPr>
        <w:spacing w:before="120" w:after="120"/>
      </w:pPr>
    </w:p>
    <w:p w:rsidR="00B00821" w:rsidRDefault="00B00821" w:rsidP="00D47E88">
      <w:pPr>
        <w:spacing w:before="120" w:after="120"/>
      </w:pPr>
      <w:r>
        <w:rPr>
          <w:rFonts w:hint="eastAsia"/>
        </w:rPr>
        <w:t>设置默认文档</w:t>
      </w:r>
    </w:p>
    <w:p w:rsidR="00B00821" w:rsidRDefault="00B00821" w:rsidP="00D47E88">
      <w:pPr>
        <w:spacing w:before="120" w:after="120"/>
      </w:pPr>
      <w:r>
        <w:rPr>
          <w:noProof/>
        </w:rPr>
        <w:drawing>
          <wp:inline distT="0" distB="0" distL="0" distR="0" wp14:anchorId="30E6F531" wp14:editId="24D3056C">
            <wp:extent cx="4619048" cy="23904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21" w:rsidRDefault="00B00821" w:rsidP="00D47E88">
      <w:pPr>
        <w:spacing w:before="120" w:after="120"/>
      </w:pPr>
    </w:p>
    <w:p w:rsidR="00B00821" w:rsidRDefault="00B00821" w:rsidP="00D47E88">
      <w:pPr>
        <w:spacing w:before="120" w:after="120"/>
      </w:pPr>
      <w:r>
        <w:rPr>
          <w:rFonts w:hint="eastAsia"/>
        </w:rPr>
        <w:t>默认为匿名</w:t>
      </w:r>
    </w:p>
    <w:p w:rsidR="00B00821" w:rsidRDefault="00B00821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9F423B9" wp14:editId="79894703">
            <wp:extent cx="4542857" cy="14190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21" w:rsidRDefault="00B00821" w:rsidP="00D47E88">
      <w:pPr>
        <w:spacing w:before="120" w:after="120"/>
      </w:pPr>
    </w:p>
    <w:p w:rsidR="00B00821" w:rsidRDefault="00EB490C" w:rsidP="00D47E88">
      <w:pPr>
        <w:spacing w:before="120" w:after="120"/>
      </w:pPr>
      <w:r>
        <w:rPr>
          <w:rFonts w:hint="eastAsia"/>
        </w:rPr>
        <w:t>登陆网站查看</w:t>
      </w:r>
    </w:p>
    <w:p w:rsidR="00EB490C" w:rsidRDefault="00EB490C" w:rsidP="00D47E88">
      <w:pPr>
        <w:spacing w:before="120" w:after="120"/>
      </w:pPr>
      <w:r>
        <w:rPr>
          <w:noProof/>
        </w:rPr>
        <w:drawing>
          <wp:inline distT="0" distB="0" distL="0" distR="0" wp14:anchorId="23D43B2B" wp14:editId="166E6EAC">
            <wp:extent cx="5486400" cy="37820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0C" w:rsidRDefault="00EB490C" w:rsidP="00D47E88">
      <w:pPr>
        <w:spacing w:before="120" w:after="120"/>
      </w:pPr>
    </w:p>
    <w:p w:rsidR="00EB490C" w:rsidRDefault="00EB490C" w:rsidP="00D47E88">
      <w:pPr>
        <w:spacing w:before="120" w:after="120"/>
      </w:pPr>
      <w:r>
        <w:rPr>
          <w:rFonts w:hint="eastAsia"/>
        </w:rPr>
        <w:t>启动停止服务器设置</w:t>
      </w:r>
    </w:p>
    <w:p w:rsidR="00EB490C" w:rsidRDefault="00EB490C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C27C8D3" wp14:editId="17A3FA05">
            <wp:extent cx="5486400" cy="30899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0C" w:rsidRDefault="00EB490C" w:rsidP="00D47E88">
      <w:pPr>
        <w:spacing w:before="120" w:after="120"/>
      </w:pPr>
    </w:p>
    <w:p w:rsidR="00EB490C" w:rsidRDefault="00EB490C" w:rsidP="00D47E88">
      <w:pPr>
        <w:spacing w:before="120" w:after="120"/>
      </w:pPr>
      <w:r>
        <w:rPr>
          <w:rFonts w:hint="eastAsia"/>
        </w:rPr>
        <w:t>网站限制配置</w:t>
      </w:r>
    </w:p>
    <w:p w:rsidR="00EB490C" w:rsidRDefault="00A9194F" w:rsidP="00D47E88">
      <w:pPr>
        <w:spacing w:before="120" w:after="120"/>
      </w:pPr>
      <w:r>
        <w:rPr>
          <w:noProof/>
        </w:rPr>
        <w:drawing>
          <wp:inline distT="0" distB="0" distL="0" distR="0" wp14:anchorId="43E4A701" wp14:editId="31F28FF8">
            <wp:extent cx="5486400" cy="33858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0C" w:rsidRDefault="00EB490C" w:rsidP="00D47E88">
      <w:pPr>
        <w:spacing w:before="120" w:after="120"/>
      </w:pPr>
    </w:p>
    <w:p w:rsidR="00A9194F" w:rsidRDefault="00A9194F" w:rsidP="00D47E88">
      <w:pPr>
        <w:spacing w:before="120" w:after="120"/>
      </w:pPr>
    </w:p>
    <w:p w:rsidR="00A9194F" w:rsidRDefault="00A9194F" w:rsidP="00D47E88">
      <w:pPr>
        <w:spacing w:before="120" w:after="120"/>
      </w:pPr>
    </w:p>
    <w:p w:rsidR="00A9194F" w:rsidRDefault="00A9194F" w:rsidP="00D47E88">
      <w:pPr>
        <w:spacing w:before="120" w:after="120"/>
      </w:pPr>
    </w:p>
    <w:p w:rsidR="00EB490C" w:rsidRDefault="00EB490C" w:rsidP="00D47E88">
      <w:pPr>
        <w:spacing w:before="120" w:after="120"/>
      </w:pPr>
      <w:r>
        <w:rPr>
          <w:rFonts w:hint="eastAsia"/>
        </w:rPr>
        <w:lastRenderedPageBreak/>
        <w:t>身份验证设置</w:t>
      </w:r>
    </w:p>
    <w:p w:rsidR="00A9194F" w:rsidRDefault="00A9194F" w:rsidP="00D47E88">
      <w:pPr>
        <w:spacing w:before="120" w:after="120"/>
      </w:pPr>
      <w:r>
        <w:rPr>
          <w:noProof/>
        </w:rPr>
        <w:drawing>
          <wp:inline distT="0" distB="0" distL="0" distR="0" wp14:anchorId="6AAC1C0E" wp14:editId="716E9D0D">
            <wp:extent cx="5486400" cy="33794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D0" w:rsidRDefault="00B460D0" w:rsidP="00D47E88">
      <w:pPr>
        <w:spacing w:before="120" w:after="120"/>
      </w:pPr>
    </w:p>
    <w:p w:rsidR="00A9194F" w:rsidRDefault="00B460D0" w:rsidP="00D47E88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）虚拟主机技</w:t>
      </w:r>
      <w:r>
        <w:rPr>
          <w:rFonts w:hint="eastAsia"/>
          <w:noProof/>
        </w:rPr>
        <w:t>术</w:t>
      </w:r>
    </w:p>
    <w:p w:rsidR="00A9194F" w:rsidRDefault="00606772" w:rsidP="00D47E88">
      <w:pPr>
        <w:spacing w:before="120" w:after="120"/>
      </w:pPr>
      <w:r>
        <w:rPr>
          <w:rFonts w:hint="eastAsia"/>
        </w:rPr>
        <w:t>设置一个主机头</w:t>
      </w:r>
      <w:r>
        <w:rPr>
          <w:noProof/>
        </w:rPr>
        <w:drawing>
          <wp:inline distT="0" distB="0" distL="0" distR="0" wp14:anchorId="7FC3FC05" wp14:editId="07BFBF33">
            <wp:extent cx="4034314" cy="3819525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5151" cy="38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F" w:rsidRDefault="00A9194F" w:rsidP="00D47E88">
      <w:pPr>
        <w:spacing w:before="120" w:after="120"/>
      </w:pPr>
      <w:r>
        <w:rPr>
          <w:rFonts w:hint="eastAsia"/>
        </w:rPr>
        <w:lastRenderedPageBreak/>
        <w:t>添加新网站</w:t>
      </w:r>
      <w:r w:rsidR="00606772">
        <w:rPr>
          <w:rFonts w:hint="eastAsia"/>
        </w:rPr>
        <w:t>，设置不同路径</w:t>
      </w:r>
    </w:p>
    <w:p w:rsidR="00A9194F" w:rsidRDefault="00A9194F" w:rsidP="00D47E88">
      <w:pPr>
        <w:spacing w:before="120" w:after="120"/>
      </w:pPr>
      <w:r>
        <w:rPr>
          <w:noProof/>
        </w:rPr>
        <w:drawing>
          <wp:inline distT="0" distB="0" distL="0" distR="0" wp14:anchorId="7BAA0365" wp14:editId="3D1C783A">
            <wp:extent cx="5486400" cy="49498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72" w:rsidRDefault="00606772" w:rsidP="00D47E88">
      <w:pPr>
        <w:spacing w:before="120" w:after="120"/>
      </w:pPr>
      <w:r>
        <w:rPr>
          <w:rFonts w:hint="eastAsia"/>
        </w:rPr>
        <w:t>修改路径</w:t>
      </w:r>
    </w:p>
    <w:p w:rsidR="00606772" w:rsidRDefault="00606772" w:rsidP="00D47E88">
      <w:pPr>
        <w:spacing w:before="120" w:after="120"/>
      </w:pPr>
      <w:r>
        <w:rPr>
          <w:noProof/>
        </w:rPr>
        <w:drawing>
          <wp:inline distT="0" distB="0" distL="0" distR="0" wp14:anchorId="5B1531DC" wp14:editId="7F5D9F35">
            <wp:extent cx="4005916" cy="23812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6789" cy="23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72" w:rsidRDefault="00606772" w:rsidP="00D47E88">
      <w:pPr>
        <w:spacing w:before="120" w:after="120"/>
      </w:pPr>
    </w:p>
    <w:p w:rsidR="00606772" w:rsidRDefault="00606772" w:rsidP="00D47E88">
      <w:pPr>
        <w:spacing w:before="120" w:after="120"/>
      </w:pPr>
      <w:r>
        <w:rPr>
          <w:rFonts w:hint="eastAsia"/>
        </w:rPr>
        <w:lastRenderedPageBreak/>
        <w:t>展示</w:t>
      </w:r>
    </w:p>
    <w:p w:rsidR="00606772" w:rsidRDefault="00606772" w:rsidP="00D47E88">
      <w:pPr>
        <w:spacing w:before="120" w:after="120"/>
      </w:pPr>
      <w:r>
        <w:rPr>
          <w:noProof/>
        </w:rPr>
        <w:drawing>
          <wp:inline distT="0" distB="0" distL="0" distR="0" wp14:anchorId="26A8BC38" wp14:editId="65C65041">
            <wp:extent cx="5486400" cy="26517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E8" w:rsidRDefault="003802E8" w:rsidP="00D47E88">
      <w:pPr>
        <w:spacing w:before="120" w:after="120"/>
      </w:pPr>
      <w:r>
        <w:rPr>
          <w:noProof/>
        </w:rPr>
        <w:drawing>
          <wp:inline distT="0" distB="0" distL="0" distR="0" wp14:anchorId="406A6764" wp14:editId="3378562E">
            <wp:extent cx="5486400" cy="38271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72" w:rsidRDefault="00606772" w:rsidP="00D47E88">
      <w:pPr>
        <w:spacing w:before="120" w:after="120"/>
      </w:pPr>
    </w:p>
    <w:p w:rsidR="00606772" w:rsidRDefault="00606772" w:rsidP="00D47E88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t>BS</w:t>
      </w:r>
      <w:r>
        <w:rPr>
          <w:rFonts w:hint="eastAsia"/>
        </w:rPr>
        <w:t>服务器</w:t>
      </w:r>
    </w:p>
    <w:p w:rsidR="00606772" w:rsidRDefault="00606772" w:rsidP="00D47E88">
      <w:pPr>
        <w:spacing w:before="120" w:after="120"/>
      </w:pPr>
      <w:r>
        <w:rPr>
          <w:rFonts w:hint="eastAsia"/>
        </w:rPr>
        <w:t>安装</w:t>
      </w:r>
      <w:r>
        <w:rPr>
          <w:rFonts w:hint="eastAsia"/>
        </w:rPr>
        <w:t>B</w:t>
      </w:r>
      <w:r>
        <w:t>BS</w:t>
      </w:r>
    </w:p>
    <w:p w:rsidR="00606772" w:rsidRDefault="00606772" w:rsidP="00D47E88">
      <w:pPr>
        <w:spacing w:before="120" w:after="120"/>
      </w:pPr>
    </w:p>
    <w:p w:rsidR="00606772" w:rsidRDefault="00606772" w:rsidP="00D47E88">
      <w:pPr>
        <w:spacing w:before="120" w:after="120"/>
      </w:pPr>
    </w:p>
    <w:p w:rsidR="00606772" w:rsidRDefault="00606772" w:rsidP="00D47E88">
      <w:pPr>
        <w:spacing w:before="120" w:after="120"/>
      </w:pPr>
      <w:r>
        <w:rPr>
          <w:rFonts w:hint="eastAsia"/>
        </w:rPr>
        <w:lastRenderedPageBreak/>
        <w:t>安装</w:t>
      </w:r>
      <w:r>
        <w:rPr>
          <w:rFonts w:hint="eastAsia"/>
        </w:rPr>
        <w:t>A</w:t>
      </w:r>
      <w:r>
        <w:t>SP</w:t>
      </w:r>
    </w:p>
    <w:p w:rsidR="00606772" w:rsidRDefault="00606772" w:rsidP="00D47E88">
      <w:pPr>
        <w:spacing w:before="120" w:after="120"/>
      </w:pPr>
      <w:r>
        <w:rPr>
          <w:noProof/>
        </w:rPr>
        <w:drawing>
          <wp:inline distT="0" distB="0" distL="0" distR="0" wp14:anchorId="182FE69F" wp14:editId="5BD01EEF">
            <wp:extent cx="5486400" cy="32543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31" w:rsidRDefault="00BF7F31" w:rsidP="00D47E88">
      <w:pPr>
        <w:spacing w:before="120" w:after="120"/>
      </w:pPr>
    </w:p>
    <w:p w:rsidR="00BF7F31" w:rsidRDefault="00BF7F31" w:rsidP="00D47E88">
      <w:pPr>
        <w:spacing w:before="120" w:after="120"/>
      </w:pPr>
      <w:r>
        <w:rPr>
          <w:rFonts w:hint="eastAsia"/>
        </w:rPr>
        <w:t>启用父路径</w:t>
      </w:r>
    </w:p>
    <w:p w:rsidR="00BF7F31" w:rsidRDefault="00BF7F31" w:rsidP="00D47E88">
      <w:pPr>
        <w:spacing w:before="120" w:after="120"/>
      </w:pPr>
      <w:r>
        <w:rPr>
          <w:noProof/>
        </w:rPr>
        <w:drawing>
          <wp:inline distT="0" distB="0" distL="0" distR="0" wp14:anchorId="7033D81E" wp14:editId="25EBEB1B">
            <wp:extent cx="4857143" cy="4019048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71" w:rsidRDefault="00524E71" w:rsidP="00D47E88">
      <w:pPr>
        <w:spacing w:before="120" w:after="120"/>
      </w:pPr>
    </w:p>
    <w:p w:rsidR="00524E71" w:rsidRDefault="00524E71" w:rsidP="00D47E88">
      <w:pPr>
        <w:spacing w:before="120" w:after="120"/>
      </w:pPr>
      <w:r>
        <w:rPr>
          <w:rFonts w:hint="eastAsia"/>
        </w:rPr>
        <w:t>访问成功</w:t>
      </w:r>
    </w:p>
    <w:p w:rsidR="00524E71" w:rsidRDefault="00524E71" w:rsidP="00D47E88">
      <w:pPr>
        <w:spacing w:before="120" w:after="120"/>
      </w:pPr>
      <w:r>
        <w:rPr>
          <w:noProof/>
        </w:rPr>
        <w:drawing>
          <wp:inline distT="0" distB="0" distL="0" distR="0" wp14:anchorId="46B7E552" wp14:editId="54F10880">
            <wp:extent cx="5486400" cy="403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71" w:rsidRDefault="00524E71" w:rsidP="00D47E88">
      <w:pPr>
        <w:spacing w:before="120" w:after="120"/>
      </w:pPr>
    </w:p>
    <w:p w:rsidR="00524E71" w:rsidRDefault="00524E71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722376" w:rsidP="00D47E88">
      <w:pPr>
        <w:spacing w:before="120" w:after="120"/>
      </w:pPr>
    </w:p>
    <w:p w:rsidR="00722376" w:rsidRDefault="00524E71" w:rsidP="00D47E88">
      <w:pPr>
        <w:spacing w:before="120" w:after="12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）安全站点</w:t>
      </w:r>
    </w:p>
    <w:p w:rsidR="00722376" w:rsidRDefault="00722376" w:rsidP="00D47E88">
      <w:pPr>
        <w:spacing w:before="120" w:after="120"/>
      </w:pPr>
      <w:r>
        <w:rPr>
          <w:rFonts w:hint="eastAsia"/>
        </w:rPr>
        <w:t>将协议改为</w:t>
      </w:r>
      <w:r>
        <w:rPr>
          <w:rFonts w:hint="eastAsia"/>
        </w:rPr>
        <w:t>h</w:t>
      </w:r>
      <w:r>
        <w:t>ttps</w:t>
      </w:r>
    </w:p>
    <w:p w:rsidR="00722376" w:rsidRDefault="00722376" w:rsidP="00D47E88">
      <w:pPr>
        <w:spacing w:before="120" w:after="120"/>
      </w:pPr>
      <w:r>
        <w:rPr>
          <w:noProof/>
        </w:rPr>
        <w:drawing>
          <wp:inline distT="0" distB="0" distL="0" distR="0" wp14:anchorId="613921DC" wp14:editId="55E118A6">
            <wp:extent cx="4161905" cy="4228571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76" w:rsidRDefault="00722376" w:rsidP="00D47E88">
      <w:pPr>
        <w:spacing w:before="120" w:after="120"/>
      </w:pPr>
    </w:p>
    <w:p w:rsidR="00F37825" w:rsidRDefault="00F37825" w:rsidP="00D47E88">
      <w:pPr>
        <w:spacing w:before="120" w:after="120"/>
      </w:pPr>
      <w:r>
        <w:rPr>
          <w:rFonts w:hint="eastAsia"/>
        </w:rPr>
        <w:t>开始创建证书</w:t>
      </w:r>
    </w:p>
    <w:p w:rsidR="00F37825" w:rsidRDefault="00F37825" w:rsidP="00D47E88">
      <w:pPr>
        <w:spacing w:before="120" w:after="120"/>
      </w:pPr>
      <w:r>
        <w:rPr>
          <w:noProof/>
        </w:rPr>
        <w:drawing>
          <wp:inline distT="0" distB="0" distL="0" distR="0" wp14:anchorId="7FD7A6B9" wp14:editId="4399D434">
            <wp:extent cx="4038600" cy="244466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5826" cy="24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25" w:rsidRDefault="00F37825" w:rsidP="00D47E88">
      <w:pPr>
        <w:spacing w:before="120" w:after="120"/>
      </w:pPr>
    </w:p>
    <w:p w:rsidR="00F37825" w:rsidRDefault="008474C4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3CFD9E6A" wp14:editId="6524A971">
            <wp:extent cx="5486400" cy="47085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C4" w:rsidRDefault="008474C4" w:rsidP="00D47E88">
      <w:pPr>
        <w:spacing w:before="120" w:after="120"/>
      </w:pPr>
    </w:p>
    <w:p w:rsidR="008474C4" w:rsidRDefault="008474C4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3BC082D0" wp14:editId="49D5A47C">
            <wp:extent cx="5486400" cy="470217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C4" w:rsidRDefault="008474C4" w:rsidP="00D47E88">
      <w:pPr>
        <w:spacing w:before="120" w:after="120"/>
      </w:pPr>
    </w:p>
    <w:p w:rsidR="008474C4" w:rsidRDefault="008474C4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C795C52" wp14:editId="3F94D368">
            <wp:extent cx="5486400" cy="38474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2E" w:rsidRDefault="00A1772E" w:rsidP="00D47E88">
      <w:pPr>
        <w:spacing w:before="120" w:after="120"/>
      </w:pPr>
    </w:p>
    <w:p w:rsidR="00A1772E" w:rsidRDefault="00A1772E" w:rsidP="00D47E88">
      <w:pPr>
        <w:spacing w:before="120" w:after="120"/>
      </w:pPr>
    </w:p>
    <w:p w:rsidR="00A1772E" w:rsidRDefault="00A1772E" w:rsidP="00D47E88">
      <w:pPr>
        <w:spacing w:before="120" w:after="120"/>
      </w:pPr>
    </w:p>
    <w:p w:rsidR="00A1772E" w:rsidRDefault="00A1772E" w:rsidP="00D47E88">
      <w:pPr>
        <w:spacing w:before="120" w:after="120"/>
      </w:pPr>
      <w:r>
        <w:rPr>
          <w:rFonts w:hint="eastAsia"/>
        </w:rPr>
        <w:t>开始</w:t>
      </w:r>
      <w:r w:rsidR="000B4F25">
        <w:rPr>
          <w:rFonts w:hint="eastAsia"/>
        </w:rPr>
        <w:t>签发服务器证书</w:t>
      </w:r>
    </w:p>
    <w:p w:rsidR="000B4F25" w:rsidRDefault="000B4F25" w:rsidP="00D47E88">
      <w:pPr>
        <w:spacing w:before="120" w:after="120"/>
      </w:pPr>
    </w:p>
    <w:p w:rsidR="000B4F25" w:rsidRDefault="000B4F25" w:rsidP="00D47E88">
      <w:pPr>
        <w:spacing w:before="120" w:after="120"/>
      </w:pPr>
    </w:p>
    <w:p w:rsidR="000B4F25" w:rsidRDefault="000B4F25" w:rsidP="00D47E88">
      <w:pPr>
        <w:spacing w:before="120" w:after="120"/>
      </w:pPr>
      <w:r>
        <w:rPr>
          <w:rFonts w:hint="eastAsia"/>
        </w:rPr>
        <w:t>颁发证书：</w:t>
      </w:r>
    </w:p>
    <w:p w:rsidR="000B4F25" w:rsidRDefault="000B4F25" w:rsidP="00D47E88">
      <w:pPr>
        <w:spacing w:before="120" w:after="120"/>
      </w:pPr>
      <w:r>
        <w:rPr>
          <w:noProof/>
        </w:rPr>
        <w:drawing>
          <wp:inline distT="0" distB="0" distL="0" distR="0" wp14:anchorId="56A9A121" wp14:editId="006ADB30">
            <wp:extent cx="5486400" cy="13157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25" w:rsidRDefault="000B4F25" w:rsidP="00D47E88">
      <w:pPr>
        <w:spacing w:before="120" w:after="120"/>
      </w:pPr>
    </w:p>
    <w:p w:rsidR="000B4F25" w:rsidRDefault="000B4F25" w:rsidP="00D47E88">
      <w:pPr>
        <w:spacing w:before="120" w:after="120"/>
      </w:pPr>
    </w:p>
    <w:p w:rsidR="000B4F25" w:rsidRDefault="000B4F25" w:rsidP="00D47E88">
      <w:pPr>
        <w:spacing w:before="120" w:after="120"/>
      </w:pPr>
    </w:p>
    <w:p w:rsidR="000B4F25" w:rsidRDefault="000B4F25" w:rsidP="00D47E88">
      <w:pPr>
        <w:spacing w:before="120" w:after="120"/>
      </w:pPr>
    </w:p>
    <w:p w:rsidR="000B4F25" w:rsidRDefault="000B4F25" w:rsidP="00D47E88">
      <w:pPr>
        <w:spacing w:before="120" w:after="120"/>
      </w:pPr>
      <w:r>
        <w:rPr>
          <w:rFonts w:hint="eastAsia"/>
        </w:rPr>
        <w:lastRenderedPageBreak/>
        <w:t>导出</w:t>
      </w:r>
    </w:p>
    <w:p w:rsidR="000B4F25" w:rsidRDefault="000B4F25" w:rsidP="00D47E88">
      <w:pPr>
        <w:spacing w:before="120" w:after="120"/>
      </w:pPr>
      <w:r>
        <w:rPr>
          <w:noProof/>
        </w:rPr>
        <w:drawing>
          <wp:inline distT="0" distB="0" distL="0" distR="0" wp14:anchorId="6EC39ED2" wp14:editId="5B3BF38F">
            <wp:extent cx="3561905" cy="3047619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33" w:rsidRDefault="00A43D33" w:rsidP="00D47E88">
      <w:pPr>
        <w:spacing w:before="120" w:after="120"/>
      </w:pPr>
      <w:r>
        <w:rPr>
          <w:rFonts w:hint="eastAsia"/>
        </w:rPr>
        <w:t>绑定网站</w:t>
      </w:r>
    </w:p>
    <w:p w:rsidR="00A43D33" w:rsidRDefault="00A43D33" w:rsidP="00D47E88">
      <w:pPr>
        <w:spacing w:before="120" w:after="120"/>
      </w:pPr>
      <w:r>
        <w:rPr>
          <w:noProof/>
        </w:rPr>
        <w:drawing>
          <wp:inline distT="0" distB="0" distL="0" distR="0" wp14:anchorId="0545F64C" wp14:editId="046FDC3E">
            <wp:extent cx="4672950" cy="4057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845" cy="40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10" w:rsidRDefault="00745010" w:rsidP="00D47E88">
      <w:pPr>
        <w:spacing w:before="120" w:after="120"/>
      </w:pPr>
    </w:p>
    <w:p w:rsidR="00745010" w:rsidRDefault="00745010" w:rsidP="00D47E88">
      <w:pPr>
        <w:spacing w:before="120" w:after="120"/>
      </w:pPr>
      <w:r>
        <w:rPr>
          <w:rFonts w:hint="eastAsia"/>
        </w:rPr>
        <w:lastRenderedPageBreak/>
        <w:t>通过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申请证书</w:t>
      </w:r>
    </w:p>
    <w:p w:rsidR="00745010" w:rsidRDefault="00745010" w:rsidP="00D47E88">
      <w:pPr>
        <w:spacing w:before="120" w:after="120"/>
      </w:pPr>
      <w:r>
        <w:rPr>
          <w:noProof/>
        </w:rPr>
        <w:drawing>
          <wp:inline distT="0" distB="0" distL="0" distR="0" wp14:anchorId="776392BA" wp14:editId="61709597">
            <wp:extent cx="5486400" cy="401764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10" w:rsidRDefault="00745010" w:rsidP="00D47E88">
      <w:pPr>
        <w:spacing w:before="120" w:after="120"/>
      </w:pPr>
    </w:p>
    <w:p w:rsidR="00745010" w:rsidRDefault="00745010" w:rsidP="00D47E88">
      <w:pPr>
        <w:spacing w:before="120" w:after="120"/>
      </w:pPr>
      <w:r>
        <w:rPr>
          <w:noProof/>
        </w:rPr>
        <w:drawing>
          <wp:inline distT="0" distB="0" distL="0" distR="0" wp14:anchorId="0BB84533" wp14:editId="1E8897E7">
            <wp:extent cx="5486400" cy="3599180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10" w:rsidRDefault="00745010" w:rsidP="00D47E88">
      <w:pPr>
        <w:spacing w:before="120" w:after="120"/>
      </w:pPr>
    </w:p>
    <w:p w:rsidR="00745010" w:rsidRDefault="00745010" w:rsidP="00D47E88">
      <w:pPr>
        <w:spacing w:before="120" w:after="120"/>
      </w:pPr>
      <w:r>
        <w:rPr>
          <w:noProof/>
        </w:rPr>
        <w:drawing>
          <wp:inline distT="0" distB="0" distL="0" distR="0" wp14:anchorId="3DBFEDBE" wp14:editId="07DA838F">
            <wp:extent cx="5486400" cy="36810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10" w:rsidRDefault="00745010" w:rsidP="00D47E88">
      <w:pPr>
        <w:spacing w:before="120" w:after="120"/>
      </w:pPr>
      <w:r>
        <w:rPr>
          <w:rFonts w:hint="eastAsia"/>
        </w:rPr>
        <w:t>可以在证书颁发机构里面看到</w:t>
      </w:r>
    </w:p>
    <w:p w:rsidR="00745010" w:rsidRDefault="00745010" w:rsidP="00D47E88">
      <w:pPr>
        <w:spacing w:before="120" w:after="120"/>
      </w:pPr>
      <w:r>
        <w:rPr>
          <w:noProof/>
        </w:rPr>
        <w:drawing>
          <wp:inline distT="0" distB="0" distL="0" distR="0" wp14:anchorId="53C834CE" wp14:editId="3AD038BB">
            <wp:extent cx="5486400" cy="380619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10" w:rsidRDefault="00745010" w:rsidP="00D47E88">
      <w:pPr>
        <w:spacing w:before="120" w:after="120"/>
      </w:pPr>
    </w:p>
    <w:p w:rsidR="00745010" w:rsidRDefault="00745010" w:rsidP="00D47E88">
      <w:pPr>
        <w:spacing w:before="120" w:after="120"/>
      </w:pPr>
      <w:r>
        <w:rPr>
          <w:rFonts w:hint="eastAsia"/>
        </w:rPr>
        <w:t>颁发成功</w:t>
      </w:r>
    </w:p>
    <w:p w:rsidR="00745010" w:rsidRDefault="00745010" w:rsidP="00D47E88">
      <w:pPr>
        <w:spacing w:before="120" w:after="120"/>
      </w:pPr>
      <w:r>
        <w:rPr>
          <w:noProof/>
        </w:rPr>
        <w:drawing>
          <wp:inline distT="0" distB="0" distL="0" distR="0" wp14:anchorId="2BDCC825" wp14:editId="1D215EE9">
            <wp:extent cx="5486400" cy="35515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10" w:rsidRDefault="00745010" w:rsidP="00D47E88">
      <w:pPr>
        <w:spacing w:before="120" w:after="120"/>
      </w:pPr>
      <w:r>
        <w:rPr>
          <w:rFonts w:hint="eastAsia"/>
        </w:rPr>
        <w:t>打开查看</w:t>
      </w:r>
    </w:p>
    <w:p w:rsidR="00745010" w:rsidRDefault="00745010" w:rsidP="00D47E88">
      <w:pPr>
        <w:spacing w:before="120" w:after="120"/>
      </w:pPr>
      <w:r>
        <w:rPr>
          <w:noProof/>
        </w:rPr>
        <w:drawing>
          <wp:inline distT="0" distB="0" distL="0" distR="0" wp14:anchorId="5EBDD938" wp14:editId="7534200B">
            <wp:extent cx="4833779" cy="3781425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6634" cy="37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10" w:rsidRDefault="000D69E0" w:rsidP="00D47E88">
      <w:pPr>
        <w:spacing w:before="120" w:after="120"/>
      </w:pPr>
      <w:r>
        <w:rPr>
          <w:rFonts w:hint="eastAsia"/>
        </w:rPr>
        <w:lastRenderedPageBreak/>
        <w:t>下载清单</w:t>
      </w:r>
    </w:p>
    <w:p w:rsidR="000D69E0" w:rsidRDefault="000D69E0" w:rsidP="00D47E88">
      <w:pPr>
        <w:spacing w:before="120" w:after="120"/>
      </w:pPr>
      <w:r>
        <w:rPr>
          <w:noProof/>
        </w:rPr>
        <w:drawing>
          <wp:inline distT="0" distB="0" distL="0" distR="0" wp14:anchorId="5F3C71F6" wp14:editId="188A7BE2">
            <wp:extent cx="5486400" cy="3820795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0" w:rsidRDefault="000D69E0" w:rsidP="00D47E88">
      <w:pPr>
        <w:spacing w:before="120" w:after="120"/>
        <w:rPr>
          <w:noProof/>
        </w:rPr>
      </w:pPr>
      <w:r>
        <w:rPr>
          <w:rFonts w:hint="eastAsia"/>
        </w:rPr>
        <w:lastRenderedPageBreak/>
        <w:t>完成颁发证书</w:t>
      </w:r>
      <w:r>
        <w:rPr>
          <w:noProof/>
        </w:rPr>
        <w:drawing>
          <wp:inline distT="0" distB="0" distL="0" distR="0" wp14:anchorId="17756C4F" wp14:editId="0EC8CCBC">
            <wp:extent cx="5094566" cy="42767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6326" cy="42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D" w:rsidRDefault="00912CAD" w:rsidP="00D47E88">
      <w:pPr>
        <w:spacing w:before="120" w:after="120"/>
      </w:pPr>
      <w:r>
        <w:rPr>
          <w:noProof/>
        </w:rPr>
        <w:drawing>
          <wp:inline distT="0" distB="0" distL="0" distR="0" wp14:anchorId="2B96778A" wp14:editId="0494683C">
            <wp:extent cx="5438095" cy="284761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D" w:rsidRDefault="00912CAD" w:rsidP="00D47E88">
      <w:pPr>
        <w:spacing w:before="120" w:after="120"/>
      </w:pPr>
    </w:p>
    <w:p w:rsidR="00912CAD" w:rsidRDefault="00912CAD" w:rsidP="00D47E88">
      <w:pPr>
        <w:spacing w:before="120" w:after="120"/>
      </w:pPr>
    </w:p>
    <w:p w:rsidR="00912CAD" w:rsidRDefault="00912CAD" w:rsidP="00D47E88">
      <w:pPr>
        <w:spacing w:before="120" w:after="120"/>
      </w:pPr>
    </w:p>
    <w:p w:rsidR="00912CAD" w:rsidRDefault="000D69E0" w:rsidP="00D47E88">
      <w:pPr>
        <w:spacing w:before="120" w:after="120"/>
      </w:pPr>
      <w:r>
        <w:rPr>
          <w:rFonts w:hint="eastAsia"/>
        </w:rPr>
        <w:lastRenderedPageBreak/>
        <w:t>测试站点：</w:t>
      </w:r>
    </w:p>
    <w:p w:rsidR="00912CAD" w:rsidRDefault="00912CAD" w:rsidP="00D47E88">
      <w:pPr>
        <w:spacing w:before="120" w:after="120"/>
      </w:pPr>
      <w:r>
        <w:rPr>
          <w:rFonts w:hint="eastAsia"/>
        </w:rPr>
        <w:t>绑定证书</w:t>
      </w:r>
    </w:p>
    <w:p w:rsidR="00912CAD" w:rsidRDefault="00912CAD" w:rsidP="00D47E88">
      <w:pPr>
        <w:spacing w:before="120" w:after="120"/>
      </w:pPr>
      <w:r>
        <w:rPr>
          <w:noProof/>
        </w:rPr>
        <w:drawing>
          <wp:inline distT="0" distB="0" distL="0" distR="0" wp14:anchorId="2F4B3640" wp14:editId="6D264533">
            <wp:extent cx="5095238" cy="4457143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0" w:rsidRDefault="00603F6A" w:rsidP="00D47E88">
      <w:pPr>
        <w:spacing w:before="120" w:after="120"/>
      </w:pPr>
      <w:r>
        <w:rPr>
          <w:rFonts w:hint="eastAsia"/>
        </w:rPr>
        <w:t>使用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访问成功</w:t>
      </w:r>
    </w:p>
    <w:p w:rsidR="00985214" w:rsidRDefault="00603F6A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07802005" wp14:editId="0651966C">
            <wp:extent cx="5486400" cy="312928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7" w:rsidRDefault="00AE0ED7" w:rsidP="00D47E88">
      <w:pPr>
        <w:spacing w:before="120" w:after="120"/>
      </w:pPr>
    </w:p>
    <w:p w:rsidR="00AE0ED7" w:rsidRDefault="00AE0ED7" w:rsidP="00AE0ED7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搜索引擎服务器</w:t>
      </w:r>
    </w:p>
    <w:p w:rsidR="00AE0ED7" w:rsidRDefault="00AE0ED7" w:rsidP="00AE0ED7">
      <w:pPr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</w:t>
      </w:r>
      <w:r w:rsidR="00A224FC">
        <w:rPr>
          <w:rFonts w:hint="eastAsia"/>
        </w:rPr>
        <w:t>-</w:t>
      </w:r>
      <w:r w:rsidR="00A224FC">
        <w:t>--</w:t>
      </w:r>
      <w:r w:rsidR="00A224FC">
        <w:rPr>
          <w:rFonts w:hint="eastAsia"/>
        </w:rPr>
        <w:t>未找到该资源</w:t>
      </w:r>
    </w:p>
    <w:p w:rsidR="00AE0ED7" w:rsidRDefault="00AE0ED7" w:rsidP="00D47E88">
      <w:pPr>
        <w:spacing w:before="120" w:after="120"/>
      </w:pPr>
    </w:p>
    <w:p w:rsidR="00A224FC" w:rsidRDefault="00A224FC" w:rsidP="00D47E88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Pr="00A224FC">
        <w:rPr>
          <w:rFonts w:hint="eastAsia"/>
        </w:rPr>
        <w:t xml:space="preserve">FTP </w:t>
      </w:r>
      <w:r w:rsidRPr="00A224FC">
        <w:rPr>
          <w:rFonts w:hint="eastAsia"/>
        </w:rPr>
        <w:t>服务器</w:t>
      </w:r>
    </w:p>
    <w:p w:rsidR="00A224FC" w:rsidRDefault="00A224FC" w:rsidP="00D47E88">
      <w:pPr>
        <w:spacing w:before="120" w:after="120"/>
      </w:pPr>
      <w:r>
        <w:rPr>
          <w:rFonts w:hint="eastAsia"/>
        </w:rPr>
        <w:t>安装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服务器</w:t>
      </w:r>
    </w:p>
    <w:p w:rsidR="00A224FC" w:rsidRDefault="00A224FC" w:rsidP="00D47E88">
      <w:pPr>
        <w:spacing w:before="120" w:after="120"/>
      </w:pPr>
      <w:r>
        <w:rPr>
          <w:noProof/>
        </w:rPr>
        <w:drawing>
          <wp:inline distT="0" distB="0" distL="0" distR="0" wp14:anchorId="4F5BA1B8" wp14:editId="06CEBEE2">
            <wp:extent cx="4554747" cy="321046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6255" cy="32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FC" w:rsidRDefault="00A224FC" w:rsidP="00D47E88">
      <w:pPr>
        <w:spacing w:before="120" w:after="120"/>
      </w:pPr>
    </w:p>
    <w:p w:rsidR="00A224FC" w:rsidRDefault="00A224FC" w:rsidP="00D47E88">
      <w:pPr>
        <w:spacing w:before="120" w:after="120"/>
      </w:pPr>
      <w:r>
        <w:rPr>
          <w:rFonts w:hint="eastAsia"/>
        </w:rPr>
        <w:t>添加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站点：</w:t>
      </w:r>
    </w:p>
    <w:p w:rsidR="00A224FC" w:rsidRDefault="00A224FC" w:rsidP="00D47E88">
      <w:pPr>
        <w:spacing w:before="120" w:after="120"/>
      </w:pPr>
      <w:r>
        <w:rPr>
          <w:noProof/>
        </w:rPr>
        <w:drawing>
          <wp:inline distT="0" distB="0" distL="0" distR="0" wp14:anchorId="428AAB64" wp14:editId="4257A7EE">
            <wp:extent cx="5486400" cy="31026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FC" w:rsidRDefault="00A224FC" w:rsidP="00D47E88">
      <w:pPr>
        <w:spacing w:before="120" w:after="120"/>
      </w:pPr>
    </w:p>
    <w:p w:rsidR="00A224FC" w:rsidRDefault="00A224FC" w:rsidP="00D47E88">
      <w:pPr>
        <w:spacing w:before="120" w:after="120"/>
      </w:pPr>
      <w:r>
        <w:rPr>
          <w:rFonts w:hint="eastAsia"/>
        </w:rPr>
        <w:t>设置</w:t>
      </w:r>
    </w:p>
    <w:p w:rsidR="00A224FC" w:rsidRDefault="00A224FC" w:rsidP="00D47E88">
      <w:pPr>
        <w:spacing w:before="120" w:after="120"/>
      </w:pPr>
      <w:r>
        <w:rPr>
          <w:noProof/>
        </w:rPr>
        <w:drawing>
          <wp:inline distT="0" distB="0" distL="0" distR="0" wp14:anchorId="30F99829" wp14:editId="1DD1586A">
            <wp:extent cx="5486400" cy="33394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FC" w:rsidRDefault="00A224FC" w:rsidP="00D47E88">
      <w:pPr>
        <w:spacing w:before="120" w:after="120"/>
      </w:pPr>
    </w:p>
    <w:p w:rsidR="00A224FC" w:rsidRDefault="00A224FC" w:rsidP="00D47E88">
      <w:pPr>
        <w:spacing w:before="120" w:after="120"/>
      </w:pPr>
    </w:p>
    <w:p w:rsidR="00A224FC" w:rsidRDefault="00501E3B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604E648F" wp14:editId="22D57E0E">
            <wp:extent cx="5486400" cy="4333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3B" w:rsidRDefault="00501E3B" w:rsidP="00D47E88">
      <w:pPr>
        <w:spacing w:before="120" w:after="120"/>
      </w:pPr>
      <w:r>
        <w:rPr>
          <w:rFonts w:hint="eastAsia"/>
        </w:rPr>
        <w:t>设定身份验证信息</w:t>
      </w:r>
    </w:p>
    <w:p w:rsidR="00501E3B" w:rsidRDefault="00501E3B" w:rsidP="00D47E88">
      <w:pPr>
        <w:spacing w:before="120" w:after="120"/>
      </w:pPr>
      <w:r>
        <w:rPr>
          <w:noProof/>
        </w:rPr>
        <w:drawing>
          <wp:inline distT="0" distB="0" distL="0" distR="0" wp14:anchorId="2425C83A" wp14:editId="6001F449">
            <wp:extent cx="4063042" cy="3537763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0861" cy="35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11" w:rsidRDefault="00880B11" w:rsidP="00D47E88">
      <w:pPr>
        <w:spacing w:before="120" w:after="120"/>
      </w:pPr>
    </w:p>
    <w:p w:rsidR="00880B11" w:rsidRDefault="00880B11" w:rsidP="00D47E88">
      <w:pPr>
        <w:spacing w:before="120" w:after="120"/>
      </w:pPr>
      <w:r>
        <w:rPr>
          <w:rFonts w:hint="eastAsia"/>
        </w:rPr>
        <w:t>启动</w:t>
      </w:r>
      <w:r>
        <w:rPr>
          <w:rFonts w:hint="eastAsia"/>
        </w:rPr>
        <w:t>s</w:t>
      </w:r>
      <w:r>
        <w:t>erver-u,</w:t>
      </w:r>
      <w:r>
        <w:rPr>
          <w:rFonts w:hint="eastAsia"/>
        </w:rPr>
        <w:t>新建域</w:t>
      </w:r>
    </w:p>
    <w:p w:rsidR="00880B11" w:rsidRDefault="00880B11" w:rsidP="00D47E88">
      <w:pPr>
        <w:spacing w:before="120" w:after="120"/>
      </w:pPr>
      <w:r>
        <w:rPr>
          <w:noProof/>
        </w:rPr>
        <w:drawing>
          <wp:inline distT="0" distB="0" distL="0" distR="0" wp14:anchorId="371DF032" wp14:editId="09BB6E0E">
            <wp:extent cx="5486400" cy="30988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8" w:rsidRDefault="00526458" w:rsidP="00D47E88">
      <w:pPr>
        <w:spacing w:before="120" w:after="12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设置</w:t>
      </w:r>
    </w:p>
    <w:p w:rsidR="00526458" w:rsidRDefault="00526458" w:rsidP="00D47E88">
      <w:pPr>
        <w:spacing w:before="120" w:after="120"/>
      </w:pPr>
      <w:r>
        <w:rPr>
          <w:noProof/>
        </w:rPr>
        <w:drawing>
          <wp:inline distT="0" distB="0" distL="0" distR="0" wp14:anchorId="4E6BD41D" wp14:editId="279DA16A">
            <wp:extent cx="5486400" cy="2258060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8" w:rsidRDefault="00526458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6FDEF0D3" wp14:editId="0EF113B8">
            <wp:extent cx="5485714" cy="2352381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8" w:rsidRDefault="00526458" w:rsidP="00D47E88">
      <w:pPr>
        <w:spacing w:before="120" w:after="120"/>
      </w:pPr>
    </w:p>
    <w:p w:rsidR="00526458" w:rsidRDefault="00526458" w:rsidP="00D47E88">
      <w:pPr>
        <w:spacing w:before="120" w:after="120"/>
      </w:pPr>
      <w:r>
        <w:rPr>
          <w:noProof/>
        </w:rPr>
        <w:drawing>
          <wp:inline distT="0" distB="0" distL="0" distR="0" wp14:anchorId="747CC9C6" wp14:editId="04335A71">
            <wp:extent cx="5486400" cy="217106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8" w:rsidRDefault="00526458" w:rsidP="00D47E88">
      <w:pPr>
        <w:spacing w:before="120" w:after="120"/>
      </w:pPr>
      <w:r>
        <w:rPr>
          <w:noProof/>
        </w:rPr>
        <w:drawing>
          <wp:inline distT="0" distB="0" distL="0" distR="0" wp14:anchorId="425C2CD1" wp14:editId="68BCD6D4">
            <wp:extent cx="5486400" cy="22117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8" w:rsidRDefault="00526458" w:rsidP="00D47E88">
      <w:pPr>
        <w:spacing w:before="120" w:after="120"/>
      </w:pPr>
    </w:p>
    <w:p w:rsidR="00526458" w:rsidRDefault="00526458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1AC539FC" wp14:editId="51650937">
            <wp:extent cx="5276190" cy="2542857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8" w:rsidRDefault="00526458" w:rsidP="00D47E88">
      <w:pPr>
        <w:spacing w:before="120" w:after="120"/>
      </w:pPr>
    </w:p>
    <w:p w:rsidR="00526458" w:rsidRDefault="00526458" w:rsidP="00D47E88">
      <w:pPr>
        <w:spacing w:before="120" w:after="120"/>
      </w:pPr>
      <w:r>
        <w:rPr>
          <w:rFonts w:hint="eastAsia"/>
        </w:rPr>
        <w:t>新建用户</w:t>
      </w:r>
    </w:p>
    <w:p w:rsidR="00526458" w:rsidRDefault="00526458" w:rsidP="00D47E88">
      <w:pPr>
        <w:spacing w:before="120" w:after="120"/>
      </w:pPr>
      <w:r>
        <w:rPr>
          <w:noProof/>
        </w:rPr>
        <w:drawing>
          <wp:inline distT="0" distB="0" distL="0" distR="0" wp14:anchorId="46F64EC8" wp14:editId="37E00BEC">
            <wp:extent cx="5486400" cy="2324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8" w:rsidRDefault="00526458" w:rsidP="00D47E88">
      <w:pPr>
        <w:spacing w:before="120" w:after="120"/>
      </w:pPr>
    </w:p>
    <w:p w:rsidR="00526458" w:rsidRDefault="00526458" w:rsidP="00D47E88">
      <w:pPr>
        <w:spacing w:before="120" w:after="120"/>
      </w:pPr>
      <w:r>
        <w:rPr>
          <w:noProof/>
        </w:rPr>
        <w:drawing>
          <wp:inline distT="0" distB="0" distL="0" distR="0" wp14:anchorId="52E2C40C" wp14:editId="4B440017">
            <wp:extent cx="5409524" cy="2371429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7" w:rsidRDefault="00526458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EB60CA2" wp14:editId="42801C38">
            <wp:extent cx="5486400" cy="228981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8" w:rsidRDefault="00526458" w:rsidP="00D47E88">
      <w:pPr>
        <w:spacing w:before="120" w:after="120"/>
      </w:pPr>
    </w:p>
    <w:p w:rsidR="00526458" w:rsidRDefault="00526458" w:rsidP="00D47E88">
      <w:pPr>
        <w:spacing w:before="120" w:after="1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2CF578">
            <wp:simplePos x="1147313" y="3528204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2352675"/>
            <wp:effectExtent l="0" t="0" r="0" b="9525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26458" w:rsidRDefault="00526458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160E3874" wp14:editId="3CB0B139">
            <wp:extent cx="5028571" cy="4580952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8D" w:rsidRDefault="00C54B8D" w:rsidP="00D47E88">
      <w:pPr>
        <w:spacing w:before="120" w:after="120"/>
      </w:pPr>
    </w:p>
    <w:p w:rsidR="00C54B8D" w:rsidRDefault="00C54B8D" w:rsidP="00D47E88">
      <w:pPr>
        <w:spacing w:before="120" w:after="120"/>
      </w:pPr>
      <w:r>
        <w:rPr>
          <w:rFonts w:hint="eastAsia"/>
        </w:rPr>
        <w:t>测试登录：</w:t>
      </w:r>
    </w:p>
    <w:p w:rsidR="00C54B8D" w:rsidRDefault="00C54B8D" w:rsidP="00D47E88">
      <w:pPr>
        <w:spacing w:before="120" w:after="120"/>
      </w:pPr>
      <w:r>
        <w:rPr>
          <w:noProof/>
        </w:rPr>
        <w:drawing>
          <wp:inline distT="0" distB="0" distL="0" distR="0" wp14:anchorId="52064ED1" wp14:editId="22C448DB">
            <wp:extent cx="5486400" cy="281559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8D" w:rsidRDefault="00C54B8D" w:rsidP="00D47E88">
      <w:pPr>
        <w:spacing w:before="120" w:after="120"/>
      </w:pPr>
      <w:r>
        <w:rPr>
          <w:rFonts w:hint="eastAsia"/>
        </w:rPr>
        <w:lastRenderedPageBreak/>
        <w:t>成功访问</w:t>
      </w:r>
    </w:p>
    <w:p w:rsidR="00C54B8D" w:rsidRDefault="00C54B8D" w:rsidP="00D47E88">
      <w:pPr>
        <w:spacing w:before="120" w:after="120"/>
      </w:pPr>
      <w:r>
        <w:rPr>
          <w:noProof/>
        </w:rPr>
        <w:drawing>
          <wp:inline distT="0" distB="0" distL="0" distR="0" wp14:anchorId="218470F2" wp14:editId="5E38478A">
            <wp:extent cx="5486400" cy="362712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8D" w:rsidRDefault="00C54B8D" w:rsidP="00D47E88">
      <w:pPr>
        <w:spacing w:before="120" w:after="120"/>
      </w:pPr>
    </w:p>
    <w:p w:rsidR="00C54B8D" w:rsidRDefault="00C54B8D" w:rsidP="00D47E88">
      <w:pPr>
        <w:spacing w:before="120" w:after="120"/>
      </w:pPr>
      <w:r>
        <w:rPr>
          <w:rFonts w:hint="eastAsia"/>
        </w:rPr>
        <w:t>无法新建文件夹</w:t>
      </w:r>
    </w:p>
    <w:p w:rsidR="00C54B8D" w:rsidRDefault="00C54B8D" w:rsidP="00D47E88">
      <w:pPr>
        <w:spacing w:before="120" w:after="120"/>
      </w:pPr>
      <w:r>
        <w:rPr>
          <w:noProof/>
        </w:rPr>
        <w:drawing>
          <wp:inline distT="0" distB="0" distL="0" distR="0" wp14:anchorId="446F59A2" wp14:editId="7AEAE8D9">
            <wp:extent cx="2952381" cy="1952381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8D" w:rsidRDefault="00C54B8D" w:rsidP="00D47E88">
      <w:pPr>
        <w:spacing w:before="120" w:after="120"/>
      </w:pPr>
      <w:r>
        <w:rPr>
          <w:rFonts w:hint="eastAsia"/>
        </w:rPr>
        <w:t>可以复制</w:t>
      </w:r>
    </w:p>
    <w:p w:rsidR="00C54B8D" w:rsidRDefault="00C54B8D" w:rsidP="00D47E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1573219C" wp14:editId="491B76F0">
            <wp:extent cx="5486400" cy="162496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8D" w:rsidRDefault="00C54B8D" w:rsidP="00D47E88">
      <w:pPr>
        <w:spacing w:before="120" w:after="120"/>
      </w:pPr>
    </w:p>
    <w:p w:rsidR="00C54B8D" w:rsidRDefault="00C54B8D" w:rsidP="00D47E88">
      <w:pPr>
        <w:spacing w:before="120" w:after="120"/>
      </w:pPr>
      <w:r>
        <w:rPr>
          <w:rFonts w:hint="eastAsia"/>
        </w:rPr>
        <w:t>无法删除文件夹</w:t>
      </w:r>
    </w:p>
    <w:p w:rsidR="00C54B8D" w:rsidRDefault="00C54B8D" w:rsidP="00D47E88">
      <w:pPr>
        <w:spacing w:before="120" w:after="120"/>
      </w:pPr>
      <w:r>
        <w:rPr>
          <w:noProof/>
        </w:rPr>
        <w:drawing>
          <wp:inline distT="0" distB="0" distL="0" distR="0" wp14:anchorId="774C8E7D" wp14:editId="4A62282F">
            <wp:extent cx="4923809" cy="22000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07" w:rsidRDefault="005A3907" w:rsidP="00D47E88">
      <w:pPr>
        <w:spacing w:before="120" w:after="120"/>
      </w:pPr>
    </w:p>
    <w:p w:rsidR="005A3907" w:rsidRDefault="005A3907" w:rsidP="005A3907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 xml:space="preserve">9 </w:t>
      </w:r>
      <w:r>
        <w:rPr>
          <w:rFonts w:hint="eastAsia"/>
        </w:rPr>
        <w:t>）</w:t>
      </w:r>
      <w:r>
        <w:rPr>
          <w:rFonts w:hint="eastAsia"/>
        </w:rPr>
        <w:t xml:space="preserve">SMTP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POP </w:t>
      </w:r>
      <w:r>
        <w:rPr>
          <w:rFonts w:hint="eastAsia"/>
        </w:rPr>
        <w:t>服务器</w:t>
      </w:r>
    </w:p>
    <w:p w:rsidR="005A3907" w:rsidRDefault="005A3907" w:rsidP="005A3907">
      <w:pPr>
        <w:pStyle w:val="a0"/>
        <w:numPr>
          <w:ilvl w:val="0"/>
          <w:numId w:val="10"/>
        </w:numPr>
        <w:spacing w:before="120" w:after="120"/>
        <w:ind w:firstLineChars="0"/>
      </w:pPr>
      <w:r>
        <w:rPr>
          <w:rFonts w:hint="eastAsia"/>
        </w:rPr>
        <w:t>安装、启动并配置</w:t>
      </w:r>
      <w:r>
        <w:rPr>
          <w:rFonts w:hint="eastAsia"/>
        </w:rPr>
        <w:t xml:space="preserve"> MDaemon</w:t>
      </w:r>
      <w:r>
        <w:rPr>
          <w:rFonts w:hint="eastAsia"/>
        </w:rPr>
        <w:t>。</w:t>
      </w:r>
    </w:p>
    <w:p w:rsidR="005A3907" w:rsidRDefault="005A3907" w:rsidP="005A3907">
      <w:pPr>
        <w:pStyle w:val="a0"/>
        <w:numPr>
          <w:ilvl w:val="0"/>
          <w:numId w:val="10"/>
        </w:numPr>
        <w:spacing w:before="120" w:after="120"/>
        <w:ind w:firstLineChars="0"/>
      </w:pPr>
      <w:r>
        <w:rPr>
          <w:noProof/>
        </w:rPr>
        <w:lastRenderedPageBreak/>
        <w:drawing>
          <wp:inline distT="0" distB="0" distL="0" distR="0" wp14:anchorId="63D4B42E" wp14:editId="3DB482E6">
            <wp:extent cx="5486400" cy="3210560"/>
            <wp:effectExtent l="0" t="0" r="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8" w:rsidRDefault="000E5D88" w:rsidP="000E5D88">
      <w:pPr>
        <w:spacing w:before="120" w:after="120"/>
      </w:pPr>
    </w:p>
    <w:p w:rsidR="000E5D88" w:rsidRDefault="000E5D88" w:rsidP="000E5D88">
      <w:pPr>
        <w:spacing w:before="120" w:after="120"/>
      </w:pPr>
      <w:r>
        <w:rPr>
          <w:noProof/>
        </w:rPr>
        <w:drawing>
          <wp:inline distT="0" distB="0" distL="0" distR="0" wp14:anchorId="6E64C9F5" wp14:editId="70A3E6B0">
            <wp:extent cx="5333333" cy="3123809"/>
            <wp:effectExtent l="0" t="0" r="127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8" w:rsidRDefault="000E5D88" w:rsidP="000E5D88">
      <w:pPr>
        <w:spacing w:before="120" w:after="120"/>
      </w:pPr>
    </w:p>
    <w:p w:rsidR="000E5D88" w:rsidRDefault="007B23D5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3381D180" wp14:editId="6CBF8C71">
            <wp:extent cx="5438095" cy="328571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D5" w:rsidRDefault="007B23D5" w:rsidP="000E5D88">
      <w:pPr>
        <w:spacing w:before="120" w:after="120"/>
      </w:pPr>
    </w:p>
    <w:p w:rsidR="007B23D5" w:rsidRDefault="007B23D5" w:rsidP="000E5D88">
      <w:pPr>
        <w:spacing w:before="120" w:after="120"/>
      </w:pPr>
      <w:r>
        <w:rPr>
          <w:rFonts w:hint="eastAsia"/>
        </w:rPr>
        <w:t>D</w:t>
      </w:r>
      <w:r>
        <w:t>NS</w:t>
      </w:r>
    </w:p>
    <w:p w:rsidR="007B23D5" w:rsidRDefault="007B23D5" w:rsidP="000E5D88">
      <w:pPr>
        <w:spacing w:before="120" w:after="120"/>
      </w:pPr>
      <w:r>
        <w:rPr>
          <w:noProof/>
        </w:rPr>
        <w:drawing>
          <wp:inline distT="0" distB="0" distL="0" distR="0" wp14:anchorId="7FF8B727" wp14:editId="2E82CA7F">
            <wp:extent cx="4514286" cy="3314286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D5" w:rsidRDefault="007B23D5" w:rsidP="000E5D88">
      <w:pPr>
        <w:spacing w:before="120" w:after="120"/>
      </w:pPr>
    </w:p>
    <w:p w:rsidR="007B23D5" w:rsidRDefault="007B23D5" w:rsidP="000E5D88">
      <w:pPr>
        <w:spacing w:before="120" w:after="120"/>
      </w:pPr>
      <w:r>
        <w:rPr>
          <w:rFonts w:hint="eastAsia"/>
        </w:rPr>
        <w:t>服务器端口设置</w:t>
      </w:r>
    </w:p>
    <w:p w:rsidR="007B23D5" w:rsidRDefault="007B23D5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263B0183" wp14:editId="172B5C05">
            <wp:extent cx="5486400" cy="3769360"/>
            <wp:effectExtent l="0" t="0" r="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D5" w:rsidRDefault="007B23D5" w:rsidP="000E5D88">
      <w:pPr>
        <w:spacing w:before="120" w:after="120"/>
      </w:pPr>
    </w:p>
    <w:p w:rsidR="007B23D5" w:rsidRDefault="007B23D5" w:rsidP="000E5D88">
      <w:pPr>
        <w:spacing w:before="120" w:after="120"/>
      </w:pPr>
      <w:r>
        <w:rPr>
          <w:rFonts w:hint="eastAsia"/>
        </w:rPr>
        <w:t>创建账号</w:t>
      </w:r>
    </w:p>
    <w:p w:rsidR="00AF08BA" w:rsidRDefault="00AF08BA" w:rsidP="000E5D88">
      <w:pPr>
        <w:spacing w:before="120" w:after="120"/>
      </w:pPr>
      <w:r>
        <w:rPr>
          <w:noProof/>
        </w:rPr>
        <w:drawing>
          <wp:inline distT="0" distB="0" distL="0" distR="0" wp14:anchorId="7309ABD5" wp14:editId="5F37B130">
            <wp:extent cx="5486400" cy="259778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BA" w:rsidRDefault="00AF08BA" w:rsidP="000E5D88">
      <w:pPr>
        <w:spacing w:before="120" w:after="120"/>
      </w:pPr>
    </w:p>
    <w:p w:rsidR="00AF08BA" w:rsidRDefault="00AF08BA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3066A4C" wp14:editId="38FEBF0B">
            <wp:extent cx="5486400" cy="3959860"/>
            <wp:effectExtent l="0" t="0" r="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BA" w:rsidRDefault="00AF08BA" w:rsidP="000E5D88">
      <w:pPr>
        <w:spacing w:before="120" w:after="120"/>
      </w:pPr>
      <w:r>
        <w:rPr>
          <w:noProof/>
        </w:rPr>
        <w:drawing>
          <wp:inline distT="0" distB="0" distL="0" distR="0" wp14:anchorId="026D0B21" wp14:editId="2CBF5B09">
            <wp:extent cx="4695238" cy="336190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BA" w:rsidRDefault="00AF08BA" w:rsidP="000E5D88">
      <w:pPr>
        <w:spacing w:before="120" w:after="120"/>
      </w:pPr>
    </w:p>
    <w:p w:rsidR="00AF08BA" w:rsidRDefault="00AF08BA" w:rsidP="000E5D88">
      <w:pPr>
        <w:spacing w:before="120" w:after="120"/>
      </w:pPr>
    </w:p>
    <w:p w:rsidR="00AF08BA" w:rsidRDefault="00AF08BA">
      <w:r>
        <w:br w:type="page"/>
      </w:r>
    </w:p>
    <w:p w:rsidR="00AF08BA" w:rsidRDefault="00AF08BA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8CB8684" wp14:editId="7C72DDB2">
            <wp:extent cx="5486400" cy="3270250"/>
            <wp:effectExtent l="0" t="0" r="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BA" w:rsidRDefault="00AF08BA" w:rsidP="000E5D88">
      <w:pPr>
        <w:spacing w:before="120" w:after="120"/>
      </w:pPr>
      <w:r>
        <w:rPr>
          <w:noProof/>
        </w:rPr>
        <w:drawing>
          <wp:inline distT="0" distB="0" distL="0" distR="0" wp14:anchorId="09E891CC" wp14:editId="2D2EDD3B">
            <wp:extent cx="5486400" cy="3217545"/>
            <wp:effectExtent l="0" t="0" r="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BA" w:rsidRDefault="00AF08BA" w:rsidP="000E5D88">
      <w:pPr>
        <w:spacing w:before="120" w:after="120"/>
      </w:pPr>
    </w:p>
    <w:p w:rsidR="00AF08BA" w:rsidRDefault="00891632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1DB971A5" wp14:editId="409F46FD">
            <wp:extent cx="5486400" cy="316992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92" w:rsidRDefault="00220D92" w:rsidP="000E5D88">
      <w:pPr>
        <w:spacing w:before="120" w:after="120"/>
      </w:pPr>
    </w:p>
    <w:p w:rsidR="00220D92" w:rsidRDefault="00220D92" w:rsidP="000E5D88">
      <w:pPr>
        <w:spacing w:before="120" w:after="120"/>
      </w:pPr>
      <w:r>
        <w:rPr>
          <w:rFonts w:hint="eastAsia"/>
        </w:rPr>
        <w:t>发生未知错误</w:t>
      </w:r>
    </w:p>
    <w:p w:rsidR="00220D92" w:rsidRDefault="00220D92" w:rsidP="000E5D88">
      <w:pPr>
        <w:spacing w:before="120" w:after="120"/>
      </w:pPr>
      <w:r>
        <w:rPr>
          <w:noProof/>
        </w:rPr>
        <w:drawing>
          <wp:inline distT="0" distB="0" distL="0" distR="0" wp14:anchorId="2B4C5C3A" wp14:editId="2E7D11CE">
            <wp:extent cx="5486400" cy="320167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8E" w:rsidRDefault="000F6C8E" w:rsidP="000E5D88">
      <w:pPr>
        <w:spacing w:before="120" w:after="120"/>
      </w:pPr>
    </w:p>
    <w:p w:rsidR="000F6C8E" w:rsidRDefault="000F6C8E" w:rsidP="000E5D88">
      <w:pPr>
        <w:spacing w:before="120" w:after="120"/>
      </w:pPr>
    </w:p>
    <w:p w:rsidR="000F6C8E" w:rsidRDefault="000F6C8E" w:rsidP="000E5D88">
      <w:pPr>
        <w:spacing w:before="120" w:after="120"/>
      </w:pPr>
      <w:r>
        <w:rPr>
          <w:rFonts w:hint="eastAsia"/>
        </w:rPr>
        <w:t>未找到原因</w:t>
      </w:r>
    </w:p>
    <w:p w:rsidR="000F6C8E" w:rsidRDefault="000F6C8E" w:rsidP="000E5D88">
      <w:pPr>
        <w:spacing w:before="120" w:after="120"/>
      </w:pPr>
    </w:p>
    <w:p w:rsidR="000F6C8E" w:rsidRDefault="000F6C8E" w:rsidP="000E5D88">
      <w:pPr>
        <w:spacing w:before="120" w:after="120"/>
      </w:pPr>
      <w:r>
        <w:rPr>
          <w:rFonts w:hint="eastAsia"/>
        </w:rPr>
        <w:lastRenderedPageBreak/>
        <w:t>启用系统</w:t>
      </w:r>
    </w:p>
    <w:p w:rsidR="000F6C8E" w:rsidRDefault="000F6C8E" w:rsidP="000E5D88">
      <w:pPr>
        <w:spacing w:before="120" w:after="120"/>
      </w:pPr>
      <w:r>
        <w:rPr>
          <w:noProof/>
        </w:rPr>
        <w:drawing>
          <wp:inline distT="0" distB="0" distL="0" distR="0" wp14:anchorId="7D68FC1A" wp14:editId="7979D140">
            <wp:extent cx="3619048" cy="3285714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36" w:rsidRDefault="009A0E36" w:rsidP="000E5D88">
      <w:pPr>
        <w:spacing w:before="120" w:after="120"/>
      </w:pPr>
    </w:p>
    <w:p w:rsidR="009A0E36" w:rsidRDefault="009A0E36" w:rsidP="000E5D88">
      <w:pPr>
        <w:spacing w:before="120" w:after="12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MTP</w:t>
      </w:r>
    </w:p>
    <w:p w:rsidR="009A0E36" w:rsidRDefault="009A0E36" w:rsidP="000E5D88">
      <w:pPr>
        <w:spacing w:before="120" w:after="120"/>
      </w:pPr>
      <w:r>
        <w:rPr>
          <w:noProof/>
        </w:rPr>
        <w:drawing>
          <wp:inline distT="0" distB="0" distL="0" distR="0" wp14:anchorId="207980DF" wp14:editId="7F6D7F06">
            <wp:extent cx="5486400" cy="385191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9C" w:rsidRDefault="00FC6A9C" w:rsidP="000E5D88">
      <w:pPr>
        <w:spacing w:before="120" w:after="120"/>
      </w:pPr>
    </w:p>
    <w:p w:rsidR="00FC6A9C" w:rsidRDefault="00FC6A9C" w:rsidP="00FC6A9C">
      <w:pPr>
        <w:spacing w:before="120" w:after="120"/>
        <w:ind w:firstLine="720"/>
      </w:pPr>
      <w:r>
        <w:rPr>
          <w:rFonts w:hint="eastAsia"/>
        </w:rPr>
        <w:t>配置</w:t>
      </w:r>
      <w:r>
        <w:rPr>
          <w:rFonts w:hint="eastAsia"/>
        </w:rPr>
        <w:t>I</w:t>
      </w:r>
      <w:r>
        <w:t>P</w:t>
      </w:r>
    </w:p>
    <w:p w:rsidR="00FC6A9C" w:rsidRDefault="00FC6A9C" w:rsidP="000E5D88">
      <w:pPr>
        <w:spacing w:before="120" w:after="120"/>
      </w:pPr>
      <w:r>
        <w:rPr>
          <w:noProof/>
        </w:rPr>
        <w:drawing>
          <wp:inline distT="0" distB="0" distL="0" distR="0" wp14:anchorId="5E21B5FC" wp14:editId="65FB644A">
            <wp:extent cx="5486400" cy="4055745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9C" w:rsidRDefault="00FC6A9C" w:rsidP="000E5D88">
      <w:pPr>
        <w:spacing w:before="120" w:after="120"/>
      </w:pPr>
      <w:r>
        <w:rPr>
          <w:noProof/>
        </w:rPr>
        <w:drawing>
          <wp:inline distT="0" distB="0" distL="0" distR="0" wp14:anchorId="40651DF1" wp14:editId="6F82B40C">
            <wp:extent cx="3685714" cy="3409524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9C" w:rsidRDefault="00FC6A9C" w:rsidP="000E5D88">
      <w:pPr>
        <w:spacing w:before="120" w:after="120"/>
      </w:pPr>
    </w:p>
    <w:p w:rsidR="00FC6A9C" w:rsidRDefault="00FC6A9C" w:rsidP="000E5D88">
      <w:pPr>
        <w:spacing w:before="120" w:after="120"/>
      </w:pPr>
      <w:r>
        <w:rPr>
          <w:noProof/>
        </w:rPr>
        <w:drawing>
          <wp:inline distT="0" distB="0" distL="0" distR="0" wp14:anchorId="6E1931B5" wp14:editId="4BF04DC6">
            <wp:extent cx="3657143" cy="3895238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0" w:rsidRDefault="00076C00" w:rsidP="000E5D88">
      <w:pPr>
        <w:spacing w:before="120" w:after="120"/>
      </w:pPr>
    </w:p>
    <w:p w:rsidR="00076C00" w:rsidRDefault="00076C00" w:rsidP="000E5D88">
      <w:pPr>
        <w:spacing w:before="120" w:after="120"/>
      </w:pPr>
      <w:r>
        <w:rPr>
          <w:rFonts w:hint="eastAsia"/>
        </w:rPr>
        <w:t>新建</w:t>
      </w:r>
      <w:r>
        <w:rPr>
          <w:rFonts w:hint="eastAsia"/>
        </w:rPr>
        <w:t>m</w:t>
      </w:r>
      <w:r>
        <w:t>ail.txt</w:t>
      </w:r>
      <w:r>
        <w:rPr>
          <w:rFonts w:hint="eastAsia"/>
        </w:rPr>
        <w:t>文件，写入信息</w:t>
      </w:r>
    </w:p>
    <w:p w:rsidR="00076C00" w:rsidRDefault="00076C00" w:rsidP="000E5D88">
      <w:pPr>
        <w:spacing w:before="120" w:after="120"/>
      </w:pPr>
      <w:r>
        <w:rPr>
          <w:noProof/>
        </w:rPr>
        <w:drawing>
          <wp:inline distT="0" distB="0" distL="0" distR="0" wp14:anchorId="5BA8425D" wp14:editId="33B6DCAC">
            <wp:extent cx="5486400" cy="331533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0" w:rsidRDefault="00076C00" w:rsidP="000E5D88">
      <w:pPr>
        <w:spacing w:before="120" w:after="120"/>
      </w:pPr>
      <w:r>
        <w:rPr>
          <w:rFonts w:hint="eastAsia"/>
        </w:rPr>
        <w:lastRenderedPageBreak/>
        <w:t>复制到</w:t>
      </w:r>
    </w:p>
    <w:p w:rsidR="00076C00" w:rsidRDefault="00076C00" w:rsidP="000E5D88">
      <w:pPr>
        <w:spacing w:before="120" w:after="120"/>
      </w:pPr>
      <w:r>
        <w:rPr>
          <w:noProof/>
        </w:rPr>
        <w:drawing>
          <wp:inline distT="0" distB="0" distL="0" distR="0" wp14:anchorId="58436FF0" wp14:editId="1989A561">
            <wp:extent cx="5486400" cy="1974215"/>
            <wp:effectExtent l="0" t="0" r="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0" w:rsidRDefault="00076C00" w:rsidP="000E5D88">
      <w:pPr>
        <w:spacing w:before="120" w:after="120"/>
      </w:pPr>
      <w:r>
        <w:rPr>
          <w:rFonts w:hint="eastAsia"/>
        </w:rPr>
        <w:t>打开邮件的队列区</w:t>
      </w:r>
    </w:p>
    <w:p w:rsidR="00076C00" w:rsidRDefault="00076C00" w:rsidP="000E5D88">
      <w:pPr>
        <w:spacing w:before="120" w:after="120"/>
      </w:pPr>
      <w:r>
        <w:rPr>
          <w:noProof/>
        </w:rPr>
        <w:drawing>
          <wp:inline distT="0" distB="0" distL="0" distR="0" wp14:anchorId="65C9E232" wp14:editId="407854B8">
            <wp:extent cx="5486400" cy="276669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2" w:rsidRDefault="00062432" w:rsidP="000E5D88">
      <w:pPr>
        <w:spacing w:before="120" w:after="120"/>
      </w:pPr>
    </w:p>
    <w:p w:rsidR="00062432" w:rsidRDefault="00062432" w:rsidP="000E5D88">
      <w:pPr>
        <w:spacing w:before="120" w:after="120"/>
      </w:pPr>
      <w:r>
        <w:rPr>
          <w:noProof/>
        </w:rPr>
        <w:drawing>
          <wp:inline distT="0" distB="0" distL="0" distR="0" wp14:anchorId="35633D1D" wp14:editId="27AFFA67">
            <wp:extent cx="5486400" cy="236283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52" w:rsidRDefault="00396152" w:rsidP="000E5D88">
      <w:pPr>
        <w:spacing w:before="120" w:after="120"/>
      </w:pPr>
    </w:p>
    <w:p w:rsidR="00396152" w:rsidRDefault="00396152" w:rsidP="000E5D88">
      <w:pPr>
        <w:spacing w:before="120" w:after="120"/>
      </w:pPr>
    </w:p>
    <w:p w:rsidR="00396152" w:rsidRDefault="00396152" w:rsidP="000E5D88">
      <w:pPr>
        <w:spacing w:before="120" w:after="120"/>
      </w:pPr>
      <w:r>
        <w:rPr>
          <w:rFonts w:hint="eastAsia"/>
        </w:rPr>
        <w:t>L</w:t>
      </w:r>
      <w:r>
        <w:t>inux</w:t>
      </w:r>
    </w:p>
    <w:p w:rsidR="00396152" w:rsidRDefault="00396152" w:rsidP="000E5D88">
      <w:pPr>
        <w:spacing w:before="120" w:after="120"/>
      </w:pPr>
    </w:p>
    <w:p w:rsidR="00396152" w:rsidRDefault="00396152" w:rsidP="000E5D88">
      <w:pPr>
        <w:spacing w:before="120" w:after="1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s</w:t>
      </w:r>
      <w:r>
        <w:t>sh</w:t>
      </w:r>
      <w:proofErr w:type="spellEnd"/>
    </w:p>
    <w:p w:rsidR="00396152" w:rsidRDefault="00396152" w:rsidP="000E5D88">
      <w:pPr>
        <w:spacing w:before="120" w:after="12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</w:t>
      </w:r>
      <w:r>
        <w:t>sh</w:t>
      </w:r>
      <w:proofErr w:type="spellEnd"/>
      <w:r>
        <w:rPr>
          <w:rFonts w:hint="eastAsia"/>
        </w:rPr>
        <w:t>成功后</w:t>
      </w:r>
    </w:p>
    <w:p w:rsidR="00396152" w:rsidRDefault="00396152" w:rsidP="000E5D88">
      <w:pPr>
        <w:spacing w:before="120" w:after="120"/>
      </w:pPr>
      <w:r>
        <w:rPr>
          <w:noProof/>
        </w:rPr>
        <w:drawing>
          <wp:inline distT="0" distB="0" distL="0" distR="0" wp14:anchorId="47F88075" wp14:editId="6F40FD3C">
            <wp:extent cx="5486400" cy="1559560"/>
            <wp:effectExtent l="0" t="0" r="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52" w:rsidRDefault="00396152" w:rsidP="000E5D88">
      <w:pPr>
        <w:spacing w:before="120" w:after="120"/>
      </w:pPr>
    </w:p>
    <w:p w:rsidR="00396152" w:rsidRDefault="00396152" w:rsidP="000E5D88">
      <w:pPr>
        <w:spacing w:before="120" w:after="12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下安装</w:t>
      </w:r>
      <w:proofErr w:type="spellStart"/>
      <w:r>
        <w:rPr>
          <w:rFonts w:hint="eastAsia"/>
        </w:rPr>
        <w:t>S</w:t>
      </w:r>
      <w:r>
        <w:t>ecureCRT</w:t>
      </w:r>
      <w:proofErr w:type="spellEnd"/>
    </w:p>
    <w:p w:rsidR="00396152" w:rsidRDefault="00396152" w:rsidP="000E5D88">
      <w:pPr>
        <w:spacing w:before="120" w:after="120"/>
      </w:pPr>
      <w:r>
        <w:rPr>
          <w:noProof/>
        </w:rPr>
        <w:drawing>
          <wp:inline distT="0" distB="0" distL="0" distR="0" wp14:anchorId="58100B06" wp14:editId="236C32F8">
            <wp:extent cx="4800000" cy="3647619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B3" w:rsidRDefault="001A6AB3" w:rsidP="000E5D88">
      <w:pPr>
        <w:spacing w:before="120" w:after="120"/>
      </w:pPr>
    </w:p>
    <w:p w:rsidR="001A6AB3" w:rsidRDefault="001A6AB3" w:rsidP="000E5D88">
      <w:pPr>
        <w:spacing w:before="120" w:after="120"/>
      </w:pPr>
      <w:r>
        <w:rPr>
          <w:rFonts w:hint="eastAsia"/>
        </w:rPr>
        <w:t>新建连接</w:t>
      </w:r>
    </w:p>
    <w:p w:rsidR="001A6AB3" w:rsidRDefault="001A6AB3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25892FEE" wp14:editId="2FD9E81D">
            <wp:extent cx="3866667" cy="3561905"/>
            <wp:effectExtent l="0" t="0" r="63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B3" w:rsidRDefault="001A6AB3" w:rsidP="000E5D88">
      <w:pPr>
        <w:spacing w:before="120" w:after="120"/>
      </w:pPr>
      <w:r>
        <w:rPr>
          <w:rFonts w:hint="eastAsia"/>
        </w:rPr>
        <w:t>接受</w:t>
      </w:r>
    </w:p>
    <w:p w:rsidR="001A6AB3" w:rsidRDefault="001A6AB3" w:rsidP="000E5D88">
      <w:pPr>
        <w:spacing w:before="120" w:after="120"/>
      </w:pPr>
      <w:r>
        <w:rPr>
          <w:noProof/>
        </w:rPr>
        <w:drawing>
          <wp:inline distT="0" distB="0" distL="0" distR="0" wp14:anchorId="6B956526" wp14:editId="30AD2B05">
            <wp:extent cx="5486400" cy="1061085"/>
            <wp:effectExtent l="0" t="0" r="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B3" w:rsidRDefault="001A6AB3" w:rsidP="000E5D88">
      <w:pPr>
        <w:spacing w:before="120" w:after="120"/>
      </w:pPr>
    </w:p>
    <w:p w:rsidR="001A6AB3" w:rsidRDefault="001A6AB3" w:rsidP="000E5D88">
      <w:pPr>
        <w:spacing w:before="120" w:after="120"/>
      </w:pPr>
      <w:r>
        <w:rPr>
          <w:rFonts w:hint="eastAsia"/>
        </w:rPr>
        <w:t>输入用户名，密码等</w:t>
      </w:r>
    </w:p>
    <w:p w:rsidR="001A6AB3" w:rsidRDefault="001A6AB3" w:rsidP="000E5D88">
      <w:pPr>
        <w:spacing w:before="120" w:after="120"/>
      </w:pPr>
      <w:r>
        <w:rPr>
          <w:noProof/>
        </w:rPr>
        <w:drawing>
          <wp:inline distT="0" distB="0" distL="0" distR="0" wp14:anchorId="5AA12822" wp14:editId="6D2490B2">
            <wp:extent cx="3542857" cy="1514286"/>
            <wp:effectExtent l="0" t="0" r="63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B3" w:rsidRDefault="001A6AB3" w:rsidP="000E5D88">
      <w:pPr>
        <w:spacing w:before="120" w:after="120"/>
      </w:pPr>
    </w:p>
    <w:p w:rsidR="001A6AB3" w:rsidRDefault="001A6AB3" w:rsidP="000E5D88">
      <w:pPr>
        <w:spacing w:before="120" w:after="120"/>
      </w:pPr>
      <w:r>
        <w:rPr>
          <w:rFonts w:hint="eastAsia"/>
        </w:rPr>
        <w:t>登录成功</w:t>
      </w:r>
    </w:p>
    <w:p w:rsidR="001A6AB3" w:rsidRDefault="001A6AB3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DFA398A" wp14:editId="3C0622B1">
            <wp:extent cx="5486400" cy="35623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82" w:rsidRDefault="00B95082" w:rsidP="000E5D88">
      <w:pPr>
        <w:spacing w:before="120" w:after="120"/>
      </w:pPr>
    </w:p>
    <w:p w:rsidR="00B95082" w:rsidRDefault="00B95082" w:rsidP="000E5D88">
      <w:pPr>
        <w:spacing w:before="120" w:after="120"/>
      </w:pPr>
      <w:r>
        <w:rPr>
          <w:rFonts w:hint="eastAsia"/>
        </w:rPr>
        <w:t>安装</w:t>
      </w:r>
      <w:r>
        <w:rPr>
          <w:rFonts w:hint="eastAsia"/>
        </w:rPr>
        <w:t>N</w:t>
      </w:r>
      <w:r>
        <w:t>GINX</w:t>
      </w:r>
    </w:p>
    <w:p w:rsidR="00B95082" w:rsidRDefault="00B95082" w:rsidP="000E5D88">
      <w:pPr>
        <w:spacing w:before="120" w:after="120"/>
      </w:pPr>
      <w:r>
        <w:rPr>
          <w:noProof/>
        </w:rPr>
        <w:drawing>
          <wp:inline distT="0" distB="0" distL="0" distR="0" wp14:anchorId="230E4836" wp14:editId="484CD6AF">
            <wp:extent cx="5486400" cy="330517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C" w:rsidRDefault="008D360C" w:rsidP="000E5D88">
      <w:pPr>
        <w:spacing w:before="120" w:after="120"/>
      </w:pPr>
    </w:p>
    <w:p w:rsidR="008D360C" w:rsidRDefault="008D360C" w:rsidP="000E5D88">
      <w:pPr>
        <w:spacing w:before="120" w:after="120"/>
      </w:pPr>
    </w:p>
    <w:p w:rsidR="008D360C" w:rsidRDefault="008D360C" w:rsidP="000E5D88">
      <w:pPr>
        <w:spacing w:before="120" w:after="120"/>
      </w:pPr>
      <w:r>
        <w:rPr>
          <w:rFonts w:hint="eastAsia"/>
        </w:rPr>
        <w:lastRenderedPageBreak/>
        <w:t>安装成功</w:t>
      </w:r>
    </w:p>
    <w:p w:rsidR="008D360C" w:rsidRDefault="008D360C" w:rsidP="000E5D88">
      <w:pPr>
        <w:spacing w:before="120" w:after="120"/>
      </w:pPr>
      <w:r>
        <w:rPr>
          <w:noProof/>
        </w:rPr>
        <w:drawing>
          <wp:inline distT="0" distB="0" distL="0" distR="0" wp14:anchorId="31CD48BF" wp14:editId="76ED702A">
            <wp:extent cx="5486400" cy="3745865"/>
            <wp:effectExtent l="0" t="0" r="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2C" w:rsidRDefault="0068632C" w:rsidP="000E5D88">
      <w:pPr>
        <w:spacing w:before="120" w:after="120"/>
      </w:pPr>
    </w:p>
    <w:p w:rsidR="0068632C" w:rsidRDefault="0068632C" w:rsidP="0068632C">
      <w:pPr>
        <w:pStyle w:val="aff5"/>
        <w:shd w:val="clear" w:color="auto" w:fill="FFFFFF"/>
        <w:spacing w:before="48" w:beforeAutospacing="0" w:after="48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hint="eastAsia"/>
        </w:rPr>
        <w:t>配置</w:t>
      </w:r>
      <w:r>
        <w:rPr>
          <w:rFonts w:ascii="微软雅黑" w:eastAsia="微软雅黑" w:hAnsi="微软雅黑" w:hint="eastAsia"/>
          <w:color w:val="4D4D4D"/>
        </w:rPr>
        <w:t>修改/</w:t>
      </w:r>
      <w:proofErr w:type="spellStart"/>
      <w:r>
        <w:rPr>
          <w:rFonts w:ascii="微软雅黑" w:eastAsia="微软雅黑" w:hAnsi="微软雅黑" w:hint="eastAsia"/>
          <w:color w:val="4D4D4D"/>
        </w:rPr>
        <w:t>etc</w:t>
      </w:r>
      <w:proofErr w:type="spellEnd"/>
      <w:r>
        <w:rPr>
          <w:rFonts w:ascii="微软雅黑" w:eastAsia="微软雅黑" w:hAnsi="微软雅黑" w:hint="eastAsia"/>
          <w:color w:val="4D4D4D"/>
        </w:rPr>
        <w:t>/</w:t>
      </w:r>
      <w:proofErr w:type="spellStart"/>
      <w:r>
        <w:rPr>
          <w:rFonts w:ascii="微软雅黑" w:eastAsia="微软雅黑" w:hAnsi="微软雅黑" w:hint="eastAsia"/>
          <w:color w:val="4D4D4D"/>
        </w:rPr>
        <w:t>nginx</w:t>
      </w:r>
      <w:proofErr w:type="spellEnd"/>
      <w:r>
        <w:rPr>
          <w:rFonts w:ascii="微软雅黑" w:eastAsia="微软雅黑" w:hAnsi="微软雅黑" w:hint="eastAsia"/>
          <w:color w:val="4D4D4D"/>
        </w:rPr>
        <w:t>/</w:t>
      </w:r>
      <w:proofErr w:type="spellStart"/>
      <w:r>
        <w:rPr>
          <w:rFonts w:ascii="微软雅黑" w:eastAsia="微软雅黑" w:hAnsi="微软雅黑" w:hint="eastAsia"/>
          <w:color w:val="4D4D4D"/>
        </w:rPr>
        <w:t>nginx.conf</w:t>
      </w:r>
      <w:proofErr w:type="spellEnd"/>
    </w:p>
    <w:p w:rsidR="0068632C" w:rsidRDefault="0068632C" w:rsidP="0068632C">
      <w:pPr>
        <w:pStyle w:val="aff5"/>
        <w:shd w:val="clear" w:color="auto" w:fill="EEF0F4"/>
        <w:spacing w:before="48" w:beforeAutospacing="0" w:after="48" w:afterAutospacing="0" w:line="330" w:lineRule="atLeast"/>
        <w:rPr>
          <w:rFonts w:ascii="微软雅黑" w:eastAsia="微软雅黑" w:hAnsi="微软雅黑" w:cs="Arial" w:hint="eastAsia"/>
          <w:color w:val="999999"/>
          <w:sz w:val="21"/>
          <w:szCs w:val="21"/>
        </w:rPr>
      </w:pP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sudo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nano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nginx.conf</w:t>
      </w:r>
      <w:proofErr w:type="spellEnd"/>
    </w:p>
    <w:p w:rsidR="0068632C" w:rsidRDefault="0068632C" w:rsidP="0068632C">
      <w:pPr>
        <w:pStyle w:val="aff5"/>
        <w:shd w:val="clear" w:color="auto" w:fill="FFFFFF"/>
        <w:spacing w:before="48" w:beforeAutospacing="0" w:after="48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在http配置项中添加如下语句</w:t>
      </w:r>
    </w:p>
    <w:p w:rsidR="0068632C" w:rsidRPr="0068632C" w:rsidRDefault="0068632C" w:rsidP="000E5D88">
      <w:pPr>
        <w:spacing w:before="120" w:after="120"/>
      </w:pPr>
    </w:p>
    <w:p w:rsidR="0068632C" w:rsidRDefault="0068632C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051FF60" wp14:editId="0F1E9AD9">
            <wp:extent cx="5486400" cy="3218815"/>
            <wp:effectExtent l="0" t="0" r="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2C" w:rsidRDefault="0068632C" w:rsidP="000E5D88">
      <w:pPr>
        <w:spacing w:before="120" w:after="120"/>
      </w:pPr>
    </w:p>
    <w:p w:rsidR="002961C4" w:rsidRDefault="002961C4" w:rsidP="000E5D88">
      <w:pPr>
        <w:spacing w:before="120" w:after="120"/>
      </w:pPr>
      <w:r>
        <w:rPr>
          <w:rFonts w:hint="eastAsia"/>
        </w:rPr>
        <w:t>安装</w:t>
      </w:r>
      <w:r>
        <w:rPr>
          <w:rFonts w:hint="eastAsia"/>
        </w:rPr>
        <w:t>S</w:t>
      </w:r>
      <w:r>
        <w:t>amba</w:t>
      </w:r>
    </w:p>
    <w:p w:rsidR="002961C4" w:rsidRDefault="002961C4" w:rsidP="000E5D88">
      <w:pPr>
        <w:spacing w:before="120" w:after="120"/>
      </w:pPr>
      <w:r>
        <w:rPr>
          <w:noProof/>
        </w:rPr>
        <w:drawing>
          <wp:inline distT="0" distB="0" distL="0" distR="0" wp14:anchorId="32DD72ED" wp14:editId="15B1594D">
            <wp:extent cx="5486400" cy="1866265"/>
            <wp:effectExtent l="0" t="0" r="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78" w:rsidRDefault="00056D78" w:rsidP="000E5D88">
      <w:pPr>
        <w:spacing w:before="120" w:after="120"/>
      </w:pPr>
    </w:p>
    <w:p w:rsidR="00056D78" w:rsidRDefault="00056D78" w:rsidP="000E5D88">
      <w:pPr>
        <w:spacing w:before="120" w:after="120"/>
      </w:pPr>
      <w:r>
        <w:rPr>
          <w:rFonts w:hint="eastAsia"/>
        </w:rPr>
        <w:t>创建目录，设置权限</w:t>
      </w:r>
    </w:p>
    <w:p w:rsidR="00056D78" w:rsidRDefault="00056D78" w:rsidP="000E5D88">
      <w:pPr>
        <w:spacing w:before="120" w:after="120"/>
      </w:pPr>
      <w:r>
        <w:rPr>
          <w:noProof/>
        </w:rPr>
        <w:drawing>
          <wp:inline distT="0" distB="0" distL="0" distR="0" wp14:anchorId="743B453F" wp14:editId="25BFD09D">
            <wp:extent cx="5486400" cy="1103630"/>
            <wp:effectExtent l="0" t="0" r="0" b="12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78" w:rsidRDefault="00056D78" w:rsidP="000E5D88">
      <w:pPr>
        <w:spacing w:before="120" w:after="120"/>
      </w:pPr>
    </w:p>
    <w:p w:rsidR="00056D78" w:rsidRDefault="00056D78" w:rsidP="000E5D88">
      <w:pPr>
        <w:spacing w:before="120" w:after="120"/>
      </w:pPr>
    </w:p>
    <w:p w:rsidR="00056D78" w:rsidRDefault="00056D78" w:rsidP="000E5D88">
      <w:pPr>
        <w:spacing w:before="120" w:after="120"/>
      </w:pPr>
    </w:p>
    <w:p w:rsidR="00056D78" w:rsidRDefault="00B77E69" w:rsidP="000E5D88">
      <w:pPr>
        <w:spacing w:before="120" w:after="120"/>
      </w:pPr>
      <w:r>
        <w:rPr>
          <w:rFonts w:hint="eastAsia"/>
        </w:rPr>
        <w:lastRenderedPageBreak/>
        <w:t>添加用户</w:t>
      </w:r>
    </w:p>
    <w:p w:rsidR="00B77E69" w:rsidRDefault="00B77E69" w:rsidP="000E5D88">
      <w:pPr>
        <w:spacing w:before="120" w:after="120"/>
      </w:pPr>
      <w:r>
        <w:rPr>
          <w:noProof/>
        </w:rPr>
        <w:drawing>
          <wp:inline distT="0" distB="0" distL="0" distR="0" wp14:anchorId="41F4FD5B" wp14:editId="1982EDF7">
            <wp:extent cx="5428571" cy="866667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69" w:rsidRDefault="00B77E69" w:rsidP="000E5D88">
      <w:pPr>
        <w:spacing w:before="120" w:after="120"/>
      </w:pPr>
    </w:p>
    <w:p w:rsidR="00B77E69" w:rsidRDefault="00B77E69" w:rsidP="000E5D88">
      <w:pPr>
        <w:spacing w:before="120" w:after="120"/>
        <w:rPr>
          <w:rFonts w:ascii="Tahoma" w:hAnsi="Tahoma" w:cs="Tahoma"/>
          <w:color w:val="333333"/>
          <w:sz w:val="21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>配置</w:t>
      </w:r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>samba</w:t>
      </w:r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>的配置文件。</w:t>
      </w:r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 w:val="21"/>
          <w:szCs w:val="21"/>
        </w:rPr>
        <w:br/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>nano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 xml:space="preserve"> /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>etc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>/samba/</w:t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AFAFC"/>
        </w:rPr>
        <w:t>smb.conf</w:t>
      </w:r>
      <w:proofErr w:type="spellEnd"/>
    </w:p>
    <w:p w:rsidR="00B77E69" w:rsidRDefault="00B77E69" w:rsidP="000E5D88">
      <w:pPr>
        <w:spacing w:before="120" w:after="120"/>
      </w:pPr>
    </w:p>
    <w:p w:rsidR="00B77E69" w:rsidRDefault="00B77E69" w:rsidP="000E5D88">
      <w:pPr>
        <w:spacing w:before="120" w:after="120"/>
      </w:pPr>
      <w:r>
        <w:rPr>
          <w:rFonts w:hint="eastAsia"/>
        </w:rPr>
        <w:t>添加以下内容</w:t>
      </w:r>
    </w:p>
    <w:p w:rsidR="00B77E69" w:rsidRDefault="00B77E69" w:rsidP="000E5D88">
      <w:pPr>
        <w:spacing w:before="120" w:after="120"/>
      </w:pPr>
      <w:r>
        <w:rPr>
          <w:noProof/>
        </w:rPr>
        <w:drawing>
          <wp:inline distT="0" distB="0" distL="0" distR="0" wp14:anchorId="27B94308" wp14:editId="399FB81E">
            <wp:extent cx="5486400" cy="3295015"/>
            <wp:effectExtent l="0" t="0" r="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71" w:rsidRDefault="00934571" w:rsidP="000E5D88">
      <w:pPr>
        <w:spacing w:before="120" w:after="120"/>
      </w:pPr>
    </w:p>
    <w:p w:rsidR="00934571" w:rsidRDefault="00934571" w:rsidP="000E5D88">
      <w:pPr>
        <w:spacing w:before="120" w:after="12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下使用</w:t>
      </w:r>
      <w:r>
        <w:rPr>
          <w:rFonts w:hint="eastAsia"/>
        </w:rPr>
        <w:t>c</w:t>
      </w:r>
      <w:r>
        <w:t>ommand</w:t>
      </w:r>
      <w:r>
        <w:rPr>
          <w:rFonts w:hint="eastAsia"/>
        </w:rPr>
        <w:t>访问</w:t>
      </w:r>
    </w:p>
    <w:p w:rsidR="00934571" w:rsidRDefault="00934571" w:rsidP="000E5D88">
      <w:pPr>
        <w:spacing w:before="120" w:after="120"/>
      </w:pPr>
      <w:r>
        <w:rPr>
          <w:noProof/>
        </w:rPr>
        <w:drawing>
          <wp:inline distT="0" distB="0" distL="0" distR="0" wp14:anchorId="27ADE6AF" wp14:editId="68D4588D">
            <wp:extent cx="3053751" cy="1752395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66826" cy="1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71" w:rsidRDefault="00934571" w:rsidP="000E5D88">
      <w:pPr>
        <w:spacing w:before="120" w:after="120"/>
      </w:pPr>
    </w:p>
    <w:p w:rsidR="00934571" w:rsidRDefault="00934571" w:rsidP="000E5D88">
      <w:pPr>
        <w:spacing w:before="120" w:after="120"/>
      </w:pPr>
      <w:r>
        <w:rPr>
          <w:noProof/>
        </w:rPr>
        <w:drawing>
          <wp:inline distT="0" distB="0" distL="0" distR="0" wp14:anchorId="58ED5678" wp14:editId="25A38D9D">
            <wp:extent cx="5486400" cy="221297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71" w:rsidRDefault="00934571" w:rsidP="000E5D88">
      <w:pPr>
        <w:spacing w:before="120" w:after="120"/>
      </w:pPr>
      <w:r>
        <w:rPr>
          <w:rFonts w:hint="eastAsia"/>
        </w:rPr>
        <w:t>输入用户名密码</w:t>
      </w:r>
    </w:p>
    <w:p w:rsidR="00934571" w:rsidRDefault="00934571" w:rsidP="000E5D88">
      <w:pPr>
        <w:spacing w:before="120" w:after="120"/>
      </w:pPr>
      <w:r>
        <w:rPr>
          <w:noProof/>
        </w:rPr>
        <w:drawing>
          <wp:inline distT="0" distB="0" distL="0" distR="0" wp14:anchorId="4E8AFDC0" wp14:editId="39E87756">
            <wp:extent cx="4342857" cy="3742857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71" w:rsidRDefault="00934571" w:rsidP="000E5D88">
      <w:pPr>
        <w:spacing w:before="120" w:after="120"/>
      </w:pPr>
    </w:p>
    <w:p w:rsidR="00934571" w:rsidRDefault="00934571" w:rsidP="000E5D88">
      <w:pPr>
        <w:spacing w:before="120" w:after="120"/>
      </w:pPr>
      <w:r>
        <w:rPr>
          <w:rFonts w:hint="eastAsia"/>
        </w:rPr>
        <w:t>上传文件</w:t>
      </w:r>
    </w:p>
    <w:p w:rsidR="00934571" w:rsidRDefault="00934571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BEA7CC3" wp14:editId="65CC52B2">
            <wp:extent cx="5486400" cy="2391410"/>
            <wp:effectExtent l="0" t="0" r="0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71" w:rsidRDefault="00934571" w:rsidP="000E5D88">
      <w:pPr>
        <w:spacing w:before="120" w:after="120"/>
      </w:pPr>
    </w:p>
    <w:p w:rsidR="00934571" w:rsidRDefault="00934571" w:rsidP="000E5D88">
      <w:pPr>
        <w:spacing w:before="120" w:after="120"/>
      </w:pPr>
      <w:r>
        <w:rPr>
          <w:rFonts w:hint="eastAsia"/>
        </w:rPr>
        <w:t>选中</w:t>
      </w:r>
      <w:r>
        <w:rPr>
          <w:rFonts w:hint="eastAsia"/>
        </w:rPr>
        <w:t>s</w:t>
      </w:r>
      <w:r>
        <w:t>hare</w:t>
      </w:r>
      <w:r>
        <w:rPr>
          <w:rFonts w:hint="eastAsia"/>
        </w:rPr>
        <w:t>映射网络驱动器</w:t>
      </w:r>
    </w:p>
    <w:p w:rsidR="00934571" w:rsidRDefault="00934571" w:rsidP="000E5D88">
      <w:pPr>
        <w:spacing w:before="120" w:after="120"/>
      </w:pPr>
      <w:r>
        <w:rPr>
          <w:noProof/>
        </w:rPr>
        <w:drawing>
          <wp:inline distT="0" distB="0" distL="0" distR="0" wp14:anchorId="3FD56DAE" wp14:editId="7A450C10">
            <wp:extent cx="5486400" cy="351980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71" w:rsidRDefault="00934571" w:rsidP="000E5D88">
      <w:pPr>
        <w:spacing w:before="120" w:after="120"/>
      </w:pPr>
    </w:p>
    <w:p w:rsidR="00934571" w:rsidRDefault="00934571" w:rsidP="000E5D88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67E2CB79" wp14:editId="1669EE93">
            <wp:extent cx="5486400" cy="4359910"/>
            <wp:effectExtent l="0" t="0" r="0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71" w:rsidRDefault="00934571" w:rsidP="000E5D88">
      <w:pPr>
        <w:spacing w:before="120" w:after="120"/>
      </w:pPr>
    </w:p>
    <w:p w:rsidR="00934571" w:rsidRDefault="00934571" w:rsidP="000E5D88">
      <w:pPr>
        <w:spacing w:before="120" w:after="1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613DBA" wp14:editId="799203A6">
            <wp:extent cx="5457143" cy="3657143"/>
            <wp:effectExtent l="0" t="0" r="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357908531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922DEC" w:rsidRDefault="00922DEC" w:rsidP="004F7E27">
      <w:pPr>
        <w:pStyle w:val="a0"/>
        <w:spacing w:before="120" w:after="120"/>
        <w:ind w:firstLine="480"/>
        <w:rPr>
          <w:rFonts w:hint="eastAsia"/>
        </w:rPr>
      </w:pPr>
      <w:permStart w:id="1236287160" w:edGrp="everyone"/>
      <w:r>
        <w:rPr>
          <w:rFonts w:hint="eastAsia"/>
        </w:rPr>
        <w:t>使用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时，创建文件夹有时会显示权限不足，这时需要进入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模式，才能对文件进行进一步操作。各种软件的下载使用博大精深，需要好好回味。</w:t>
      </w:r>
    </w:p>
    <w:p w:rsidR="00D4081B" w:rsidRPr="00922DEC" w:rsidRDefault="00D4081B" w:rsidP="00922DEC">
      <w:pPr>
        <w:spacing w:before="120" w:after="120"/>
        <w:ind w:firstLineChars="82" w:firstLine="198"/>
        <w:rPr>
          <w:rFonts w:ascii="Times New Roman" w:eastAsia="楷体" w:hAnsi="Times New Roman" w:hint="eastAsia"/>
          <w:b/>
          <w:bCs/>
          <w:color w:val="FF0000"/>
        </w:rPr>
      </w:pPr>
      <w:bookmarkStart w:id="0" w:name="_GoBack"/>
      <w:bookmarkEnd w:id="0"/>
      <w:permEnd w:id="1236287160"/>
    </w:p>
    <w:sectPr w:rsidR="00D4081B" w:rsidRPr="00922DEC" w:rsidSect="00020260">
      <w:headerReference w:type="default" r:id="rId114"/>
      <w:footerReference w:type="default" r:id="rId11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67FB" w:rsidRDefault="008B67FB" w:rsidP="007463A1">
      <w:r>
        <w:separator/>
      </w:r>
    </w:p>
  </w:endnote>
  <w:endnote w:type="continuationSeparator" w:id="0">
    <w:p w:rsidR="008B67FB" w:rsidRDefault="008B67FB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72F8" w:rsidRPr="00020260" w:rsidRDefault="007372F8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67FB" w:rsidRDefault="008B67FB" w:rsidP="007463A1">
      <w:r>
        <w:separator/>
      </w:r>
    </w:p>
  </w:footnote>
  <w:footnote w:type="continuationSeparator" w:id="0">
    <w:p w:rsidR="008B67FB" w:rsidRDefault="008B67FB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72F8" w:rsidRDefault="007372F8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241400"/>
    <w:multiLevelType w:val="hybridMultilevel"/>
    <w:tmpl w:val="5886685C"/>
    <w:lvl w:ilvl="0" w:tplc="B318299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9661D36"/>
    <w:multiLevelType w:val="hybridMultilevel"/>
    <w:tmpl w:val="B3A2D2D6"/>
    <w:lvl w:ilvl="0" w:tplc="768E8F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BA"/>
    <w:rsid w:val="00020260"/>
    <w:rsid w:val="00056D78"/>
    <w:rsid w:val="00062432"/>
    <w:rsid w:val="00076C00"/>
    <w:rsid w:val="00097805"/>
    <w:rsid w:val="000A770E"/>
    <w:rsid w:val="000B4F25"/>
    <w:rsid w:val="000D69E0"/>
    <w:rsid w:val="000E5D88"/>
    <w:rsid w:val="000F6C8E"/>
    <w:rsid w:val="0011621D"/>
    <w:rsid w:val="001357BA"/>
    <w:rsid w:val="001560F0"/>
    <w:rsid w:val="001A5A3B"/>
    <w:rsid w:val="001A6AB3"/>
    <w:rsid w:val="002122E7"/>
    <w:rsid w:val="00220D92"/>
    <w:rsid w:val="002961C4"/>
    <w:rsid w:val="00297128"/>
    <w:rsid w:val="00361E53"/>
    <w:rsid w:val="003802E8"/>
    <w:rsid w:val="00396152"/>
    <w:rsid w:val="003D6017"/>
    <w:rsid w:val="00442F70"/>
    <w:rsid w:val="00454347"/>
    <w:rsid w:val="00491B9C"/>
    <w:rsid w:val="00497512"/>
    <w:rsid w:val="004F465F"/>
    <w:rsid w:val="004F7E27"/>
    <w:rsid w:val="00501E3B"/>
    <w:rsid w:val="00524E71"/>
    <w:rsid w:val="00526458"/>
    <w:rsid w:val="00542597"/>
    <w:rsid w:val="005A3907"/>
    <w:rsid w:val="005D0B50"/>
    <w:rsid w:val="00603F6A"/>
    <w:rsid w:val="00606772"/>
    <w:rsid w:val="0068632C"/>
    <w:rsid w:val="006C169A"/>
    <w:rsid w:val="00722376"/>
    <w:rsid w:val="007372F8"/>
    <w:rsid w:val="00745010"/>
    <w:rsid w:val="007463A1"/>
    <w:rsid w:val="007924A9"/>
    <w:rsid w:val="007B23D5"/>
    <w:rsid w:val="008474C4"/>
    <w:rsid w:val="00880B11"/>
    <w:rsid w:val="00891632"/>
    <w:rsid w:val="00892695"/>
    <w:rsid w:val="008B67FB"/>
    <w:rsid w:val="008D360C"/>
    <w:rsid w:val="00912CAD"/>
    <w:rsid w:val="00922DEC"/>
    <w:rsid w:val="00934571"/>
    <w:rsid w:val="0097038D"/>
    <w:rsid w:val="00985214"/>
    <w:rsid w:val="00994A05"/>
    <w:rsid w:val="009A0E36"/>
    <w:rsid w:val="00A1772E"/>
    <w:rsid w:val="00A224FC"/>
    <w:rsid w:val="00A43D33"/>
    <w:rsid w:val="00A9194F"/>
    <w:rsid w:val="00AC1E74"/>
    <w:rsid w:val="00AE0791"/>
    <w:rsid w:val="00AE0ED7"/>
    <w:rsid w:val="00AF08BA"/>
    <w:rsid w:val="00B00821"/>
    <w:rsid w:val="00B377AF"/>
    <w:rsid w:val="00B460D0"/>
    <w:rsid w:val="00B468FF"/>
    <w:rsid w:val="00B77E69"/>
    <w:rsid w:val="00B95082"/>
    <w:rsid w:val="00BF7F31"/>
    <w:rsid w:val="00C049ED"/>
    <w:rsid w:val="00C07A96"/>
    <w:rsid w:val="00C54B8D"/>
    <w:rsid w:val="00C62BC1"/>
    <w:rsid w:val="00D328C3"/>
    <w:rsid w:val="00D4081B"/>
    <w:rsid w:val="00D44FE3"/>
    <w:rsid w:val="00D452BA"/>
    <w:rsid w:val="00D47E88"/>
    <w:rsid w:val="00D5691D"/>
    <w:rsid w:val="00D6609C"/>
    <w:rsid w:val="00DA26AE"/>
    <w:rsid w:val="00DC75FE"/>
    <w:rsid w:val="00EB490C"/>
    <w:rsid w:val="00F37825"/>
    <w:rsid w:val="00FC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D95168"/>
  <w15:chartTrackingRefBased/>
  <w15:docId w15:val="{96AB4B9E-1AD5-4BF9-A9C3-E5C190336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5">
    <w:name w:val="Normal (Web)"/>
    <w:basedOn w:val="a"/>
    <w:uiPriority w:val="99"/>
    <w:semiHidden/>
    <w:unhideWhenUsed/>
    <w:rsid w:val="0068632C"/>
    <w:pPr>
      <w:spacing w:before="100" w:beforeAutospacing="1" w:after="100" w:afterAutospacing="1"/>
    </w:pPr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3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614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5838;&#31243;&#36164;&#26009;\&#35745;&#31639;&#26426;&#32593;&#32476;\&#23454;&#39564;&#25253;&#21578;&#26684;&#24335;&#65288;20200301&#26356;&#26032;&#65289;%20-%20&#21103;&#2641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368E7-831C-429D-AC7F-53BB44270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 - 副本.dotx</Template>
  <TotalTime>1919</TotalTime>
  <Pages>55</Pages>
  <Words>213</Words>
  <Characters>1220</Characters>
  <Application>Microsoft Office Word</Application>
  <DocSecurity>8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嘉伟余</cp:lastModifiedBy>
  <cp:revision>14</cp:revision>
  <dcterms:created xsi:type="dcterms:W3CDTF">2020-05-06T02:14:00Z</dcterms:created>
  <dcterms:modified xsi:type="dcterms:W3CDTF">2020-05-19T14:44:00Z</dcterms:modified>
</cp:coreProperties>
</file>